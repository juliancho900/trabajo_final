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EC1" w:rsidRPr="008F496A" w:rsidRDefault="006410D5" w:rsidP="00A229F8">
      <w:pPr>
        <w:rPr>
          <w:lang w:val="en-US"/>
        </w:rPr>
      </w:pPr>
      <w:r w:rsidRPr="008F496A">
        <w:rPr>
          <w:noProof/>
          <w:lang w:val="es-CO" w:eastAsia="es-CO"/>
        </w:rPr>
        <w:drawing>
          <wp:anchor distT="0" distB="0" distL="114300" distR="114300" simplePos="0" relativeHeight="251670528" behindDoc="1" locked="0" layoutInCell="1" allowOverlap="1" wp14:anchorId="3324FF12" wp14:editId="2D5A27BD">
            <wp:simplePos x="0" y="0"/>
            <wp:positionH relativeFrom="column">
              <wp:posOffset>-237490</wp:posOffset>
            </wp:positionH>
            <wp:positionV relativeFrom="paragraph">
              <wp:posOffset>-510540</wp:posOffset>
            </wp:positionV>
            <wp:extent cx="1173480" cy="1173480"/>
            <wp:effectExtent l="0" t="0" r="762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EC1" w:rsidRPr="008F496A" w:rsidRDefault="00CB2EC1" w:rsidP="00A229F8">
      <w:pPr>
        <w:rPr>
          <w:lang w:val="en-US"/>
        </w:rPr>
      </w:pPr>
    </w:p>
    <w:p w:rsidR="00CB2EC1" w:rsidRPr="008F496A" w:rsidRDefault="00CB2EC1" w:rsidP="00A229F8">
      <w:pPr>
        <w:rPr>
          <w:lang w:val="en-US"/>
        </w:rPr>
      </w:pPr>
    </w:p>
    <w:p w:rsidR="00A229F8" w:rsidRPr="008F496A" w:rsidRDefault="00C33BCC" w:rsidP="00A229F8">
      <w:pPr>
        <w:rPr>
          <w:lang w:val="en-US"/>
        </w:rPr>
      </w:pPr>
      <w:r w:rsidRPr="008F496A"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 wp14:anchorId="76B33B19" wp14:editId="54EF2C2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426464" cy="1133856"/>
            <wp:effectExtent l="0" t="0" r="254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man_templates_id2_letter-separado-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BD3" w:rsidRPr="008F496A">
        <w:rPr>
          <w:noProof/>
          <w:lang w:val="es-CO" w:eastAsia="es-CO"/>
        </w:rPr>
        <w:drawing>
          <wp:anchor distT="0" distB="0" distL="114300" distR="114300" simplePos="0" relativeHeight="251666432" behindDoc="1" locked="0" layoutInCell="1" allowOverlap="1" wp14:anchorId="767EFBE2" wp14:editId="00921420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7543800" cy="1901952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-2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EC1" w:rsidRPr="008F496A" w:rsidRDefault="00CB2EC1" w:rsidP="00784F17">
      <w:pPr>
        <w:jc w:val="right"/>
        <w:rPr>
          <w:sz w:val="20"/>
          <w:szCs w:val="20"/>
          <w:lang w:val="en-US"/>
        </w:rPr>
      </w:pPr>
    </w:p>
    <w:p w:rsidR="00C02C12" w:rsidRDefault="00C02C12" w:rsidP="006410D5">
      <w:pPr>
        <w:pStyle w:val="Puesto"/>
        <w:rPr>
          <w:color w:val="3B3838" w:themeColor="background2" w:themeShade="40"/>
          <w:lang w:val="en-US"/>
        </w:rPr>
      </w:pPr>
    </w:p>
    <w:p w:rsidR="00C02C12" w:rsidRDefault="00C02C12" w:rsidP="006410D5">
      <w:pPr>
        <w:pStyle w:val="Puesto"/>
        <w:rPr>
          <w:color w:val="3B3838" w:themeColor="background2" w:themeShade="40"/>
          <w:lang w:val="en-US"/>
        </w:rPr>
      </w:pPr>
    </w:p>
    <w:p w:rsidR="00784F17" w:rsidRPr="006410D5" w:rsidRDefault="005C2A45" w:rsidP="006410D5">
      <w:pPr>
        <w:pStyle w:val="Puesto"/>
        <w:rPr>
          <w:color w:val="3B3838" w:themeColor="background2" w:themeShade="40"/>
          <w:lang w:val="en-US"/>
        </w:rPr>
      </w:pPr>
      <w:r w:rsidRPr="008F496A">
        <w:rPr>
          <w:rFonts w:ascii="Franklin Gothic Book" w:eastAsia="Franklin Gothic Book" w:hAnsi="Franklin Gothic Book" w:cs="Franklin Gothic Book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7F1ACF63" wp14:editId="4292F8E9">
            <wp:simplePos x="0" y="0"/>
            <wp:positionH relativeFrom="column">
              <wp:posOffset>-406920</wp:posOffset>
            </wp:positionH>
            <wp:positionV relativeFrom="paragraph">
              <wp:posOffset>518160</wp:posOffset>
            </wp:positionV>
            <wp:extent cx="243840" cy="271273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rman_templates_id2_letter-separado-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7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5"/>
      </w:tblGrid>
      <w:tr w:rsidR="006410D5" w:rsidRPr="006410D5" w:rsidTr="006410D5">
        <w:trPr>
          <w:trHeight w:val="150"/>
        </w:trPr>
        <w:tc>
          <w:tcPr>
            <w:tcW w:w="8015" w:type="dxa"/>
          </w:tcPr>
          <w:sdt>
            <w:sdtPr>
              <w:rPr>
                <w:rFonts w:ascii="Franklin Gothic Book" w:hAnsi="Franklin Gothic Book"/>
                <w:color w:val="3B3838" w:themeColor="background2" w:themeShade="40"/>
                <w:lang w:val="en-US"/>
              </w:rPr>
              <w:id w:val="-748192003"/>
              <w:placeholder>
                <w:docPart w:val="44F64D4EE3CD4AA9A64B2DEA42204F01"/>
              </w:placeholder>
            </w:sdtPr>
            <w:sdtEndPr>
              <w:rPr>
                <w:color w:val="3B3838" w:themeColor="background2" w:themeShade="40"/>
              </w:rPr>
            </w:sdtEndPr>
            <w:sdtContent>
              <w:p w:rsidR="00784F17" w:rsidRPr="006410D5" w:rsidRDefault="006410D5" w:rsidP="006410D5">
                <w:pPr>
                  <w:pStyle w:val="Puesto"/>
                  <w:rPr>
                    <w:rFonts w:ascii="Franklin Gothic Book" w:hAnsi="Franklin Gothic Book"/>
                    <w:color w:val="3B3838" w:themeColor="background2" w:themeShade="40"/>
                    <w:lang w:val="es-CO"/>
                  </w:rPr>
                </w:pPr>
                <w:r>
                  <w:rPr>
                    <w:rFonts w:ascii="Franklin Gothic Book" w:eastAsia="Franklin Gothic Book" w:hAnsi="Franklin Gothic Book" w:cs="Franklin Gothic Book"/>
                    <w:color w:val="3B3838" w:themeColor="background2" w:themeShade="40"/>
                    <w:lang w:bidi="es-ES"/>
                  </w:rPr>
                  <w:t xml:space="preserve">Manual de Usuario </w:t>
                </w:r>
                <w:r w:rsidR="00B92352">
                  <w:rPr>
                    <w:rFonts w:ascii="Franklin Gothic Book" w:eastAsia="Franklin Gothic Book" w:hAnsi="Franklin Gothic Book" w:cs="Franklin Gothic Book"/>
                    <w:color w:val="3B3838" w:themeColor="background2" w:themeShade="40"/>
                    <w:lang w:bidi="es-ES"/>
                  </w:rPr>
                  <w:t xml:space="preserve"> </w:t>
                </w:r>
                <w:proofErr w:type="spellStart"/>
                <w:r w:rsidR="00B92352">
                  <w:rPr>
                    <w:rFonts w:ascii="Franklin Gothic Book" w:eastAsia="Franklin Gothic Book" w:hAnsi="Franklin Gothic Book" w:cs="Franklin Gothic Book"/>
                    <w:color w:val="3B3838" w:themeColor="background2" w:themeShade="40"/>
                    <w:lang w:bidi="es-ES"/>
                  </w:rPr>
                  <w:t>Ciné</w:t>
                </w:r>
                <w:r w:rsidRPr="006410D5">
                  <w:rPr>
                    <w:rFonts w:ascii="Franklin Gothic Book" w:eastAsia="Franklin Gothic Book" w:hAnsi="Franklin Gothic Book" w:cs="Franklin Gothic Book"/>
                    <w:color w:val="3B3838" w:themeColor="background2" w:themeShade="40"/>
                    <w:lang w:bidi="es-ES"/>
                  </w:rPr>
                  <w:t>ma</w:t>
                </w:r>
                <w:proofErr w:type="spellEnd"/>
                <w:r w:rsidRPr="006410D5">
                  <w:rPr>
                    <w:rFonts w:ascii="Franklin Gothic Book" w:eastAsia="Franklin Gothic Book" w:hAnsi="Franklin Gothic Book" w:cs="Franklin Gothic Book"/>
                    <w:color w:val="3B3838" w:themeColor="background2" w:themeShade="40"/>
                    <w:lang w:bidi="es-ES"/>
                  </w:rPr>
                  <w:t xml:space="preserve"> </w:t>
                </w:r>
              </w:p>
            </w:sdtContent>
          </w:sdt>
        </w:tc>
      </w:tr>
      <w:tr w:rsidR="00784F17" w:rsidRPr="008F496A" w:rsidTr="006410D5">
        <w:trPr>
          <w:trHeight w:val="142"/>
        </w:trPr>
        <w:tc>
          <w:tcPr>
            <w:tcW w:w="8015" w:type="dxa"/>
          </w:tcPr>
          <w:p w:rsidR="00784F17" w:rsidRPr="006410D5" w:rsidRDefault="00784F17" w:rsidP="00D042A1">
            <w:pPr>
              <w:rPr>
                <w:rFonts w:ascii="Franklin Gothic Book" w:hAnsi="Franklin Gothic Book"/>
                <w:color w:val="808080" w:themeColor="background1" w:themeShade="80"/>
                <w:sz w:val="20"/>
                <w:szCs w:val="20"/>
                <w:lang w:val="es-CO"/>
              </w:rPr>
            </w:pPr>
          </w:p>
        </w:tc>
      </w:tr>
    </w:tbl>
    <w:p w:rsidR="00784F17" w:rsidRPr="006410D5" w:rsidRDefault="005C2A45" w:rsidP="00784F17">
      <w:pPr>
        <w:rPr>
          <w:sz w:val="20"/>
          <w:szCs w:val="20"/>
          <w:lang w:val="es-CO"/>
        </w:rPr>
      </w:pPr>
      <w:r w:rsidRPr="008F496A">
        <w:rPr>
          <w:rFonts w:ascii="Franklin Gothic Book" w:eastAsia="Franklin Gothic Book" w:hAnsi="Franklin Gothic Book" w:cs="Franklin Gothic Book"/>
          <w:noProof/>
          <w:sz w:val="20"/>
          <w:szCs w:val="20"/>
          <w:lang w:val="es-CO" w:eastAsia="es-CO"/>
        </w:rPr>
        <w:drawing>
          <wp:anchor distT="0" distB="0" distL="114300" distR="114300" simplePos="0" relativeHeight="251660288" behindDoc="1" locked="0" layoutInCell="1" allowOverlap="1" wp14:anchorId="1B63CFE6" wp14:editId="5F2B6872">
            <wp:simplePos x="0" y="0"/>
            <wp:positionH relativeFrom="column">
              <wp:posOffset>-447675</wp:posOffset>
            </wp:positionH>
            <wp:positionV relativeFrom="paragraph">
              <wp:posOffset>201295</wp:posOffset>
            </wp:positionV>
            <wp:extent cx="286513" cy="28651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rman_templates_id2_letter-separado-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3" cy="286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1"/>
      </w:tblGrid>
      <w:tr w:rsidR="00130DB8" w:rsidRPr="008F496A" w:rsidTr="00C02C12">
        <w:trPr>
          <w:trHeight w:val="241"/>
        </w:trPr>
        <w:tc>
          <w:tcPr>
            <w:tcW w:w="6021" w:type="dxa"/>
          </w:tcPr>
          <w:p w:rsidR="00C02C12" w:rsidRPr="00B95698" w:rsidRDefault="00C02C12" w:rsidP="00C02C12">
            <w:pPr>
              <w:spacing w:after="60"/>
              <w:ind w:left="90"/>
              <w:rPr>
                <w:rFonts w:ascii="Franklin Gothic Book" w:hAnsi="Franklin Gothic Book"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color w:val="777777"/>
                <w:sz w:val="23"/>
                <w:szCs w:val="23"/>
                <w:shd w:val="clear" w:color="auto" w:fill="FFFFFF"/>
              </w:rPr>
              <w:t>Este manual pretende establecer los pasos específicos para  la gestión y  administración del cinema</w:t>
            </w:r>
            <w:r>
              <w:rPr>
                <w:rFonts w:ascii="Arial" w:hAnsi="Arial" w:cs="Arial"/>
                <w:i/>
                <w:iCs/>
                <w:color w:val="777777"/>
                <w:sz w:val="23"/>
                <w:szCs w:val="23"/>
                <w:shd w:val="clear" w:color="auto" w:fill="FFFFFF"/>
              </w:rPr>
              <w:t>.</w:t>
            </w:r>
            <w:r>
              <w:rPr>
                <w:rStyle w:val="apple-converted-space"/>
                <w:rFonts w:ascii="Arial" w:hAnsi="Arial" w:cs="Arial"/>
                <w:i/>
                <w:iCs/>
                <w:color w:val="777777"/>
                <w:sz w:val="23"/>
                <w:szCs w:val="23"/>
                <w:shd w:val="clear" w:color="auto" w:fill="FFFFFF"/>
              </w:rPr>
              <w:t> </w:t>
            </w:r>
          </w:p>
          <w:p w:rsidR="00130DB8" w:rsidRPr="00C02C12" w:rsidRDefault="00130DB8" w:rsidP="00081B80">
            <w:pPr>
              <w:rPr>
                <w:rFonts w:ascii="Franklin Gothic Book" w:hAnsi="Franklin Gothic Book"/>
                <w:color w:val="808080" w:themeColor="background1" w:themeShade="80"/>
                <w:sz w:val="20"/>
                <w:szCs w:val="20"/>
              </w:rPr>
            </w:pPr>
          </w:p>
        </w:tc>
      </w:tr>
      <w:tr w:rsidR="00130DB8" w:rsidRPr="008F496A" w:rsidTr="00C02C12">
        <w:trPr>
          <w:trHeight w:val="227"/>
        </w:trPr>
        <w:tc>
          <w:tcPr>
            <w:tcW w:w="6021" w:type="dxa"/>
          </w:tcPr>
          <w:p w:rsidR="00130DB8" w:rsidRPr="00C02C12" w:rsidRDefault="00130DB8" w:rsidP="00130DB8">
            <w:pPr>
              <w:rPr>
                <w:rFonts w:ascii="Franklin Gothic Book" w:hAnsi="Franklin Gothic Book"/>
                <w:color w:val="808080" w:themeColor="background1" w:themeShade="80"/>
                <w:sz w:val="20"/>
                <w:szCs w:val="20"/>
                <w:lang w:val="es-CO"/>
              </w:rPr>
            </w:pPr>
          </w:p>
        </w:tc>
      </w:tr>
      <w:tr w:rsidR="00130DB8" w:rsidRPr="008F496A" w:rsidTr="00C02C12">
        <w:trPr>
          <w:trHeight w:val="241"/>
        </w:trPr>
        <w:tc>
          <w:tcPr>
            <w:tcW w:w="6021" w:type="dxa"/>
          </w:tcPr>
          <w:p w:rsidR="00130DB8" w:rsidRPr="006410D5" w:rsidRDefault="00130DB8" w:rsidP="006410D5">
            <w:pPr>
              <w:rPr>
                <w:rFonts w:ascii="Franklin Gothic Book" w:hAnsi="Franklin Gothic Book"/>
                <w:color w:val="808080" w:themeColor="background1" w:themeShade="80"/>
                <w:sz w:val="20"/>
                <w:szCs w:val="20"/>
                <w:lang w:val="es-CO"/>
              </w:rPr>
            </w:pPr>
          </w:p>
        </w:tc>
      </w:tr>
    </w:tbl>
    <w:p w:rsidR="00130DB8" w:rsidRPr="006410D5" w:rsidRDefault="00130DB8" w:rsidP="005C2A45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A16BC3" w:rsidRPr="006410D5" w:rsidRDefault="00A16BC3" w:rsidP="005C2A45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A16BC3" w:rsidRPr="006410D5" w:rsidRDefault="00A16BC3" w:rsidP="005C2A45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A16BC3" w:rsidRPr="006410D5" w:rsidRDefault="00A16BC3" w:rsidP="005C2A45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99231C" w:rsidRPr="00C02C12" w:rsidRDefault="0099231C" w:rsidP="006A319B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827457" w:rsidRDefault="00827457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sdt>
      <w:sdtPr>
        <w:rPr>
          <w:lang w:val="es-ES"/>
        </w:rPr>
        <w:id w:val="-1431193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02C12" w:rsidRDefault="00C02C12">
          <w:pPr>
            <w:pStyle w:val="TtulodeTDC"/>
          </w:pPr>
          <w:r>
            <w:rPr>
              <w:lang w:val="es-ES"/>
            </w:rPr>
            <w:t>Contenido</w:t>
          </w:r>
        </w:p>
        <w:p w:rsidR="007555E6" w:rsidRDefault="00C02C12">
          <w:pPr>
            <w:pStyle w:val="TDC1"/>
            <w:tabs>
              <w:tab w:val="right" w:leader="dot" w:pos="9017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7555E6" w:rsidRPr="00F57128">
            <w:rPr>
              <w:rStyle w:val="Hipervnculo"/>
              <w:noProof/>
            </w:rPr>
            <w:fldChar w:fldCharType="begin"/>
          </w:r>
          <w:r w:rsidR="007555E6" w:rsidRPr="00F57128">
            <w:rPr>
              <w:rStyle w:val="Hipervnculo"/>
              <w:noProof/>
            </w:rPr>
            <w:instrText xml:space="preserve"> </w:instrText>
          </w:r>
          <w:r w:rsidR="007555E6">
            <w:rPr>
              <w:noProof/>
            </w:rPr>
            <w:instrText>HYPERLINK \l "_Toc480996748"</w:instrText>
          </w:r>
          <w:r w:rsidR="007555E6" w:rsidRPr="00F57128">
            <w:rPr>
              <w:rStyle w:val="Hipervnculo"/>
              <w:noProof/>
            </w:rPr>
            <w:instrText xml:space="preserve"> </w:instrText>
          </w:r>
          <w:r w:rsidR="007555E6" w:rsidRPr="00F57128">
            <w:rPr>
              <w:rStyle w:val="Hipervnculo"/>
              <w:noProof/>
            </w:rPr>
          </w:r>
          <w:r w:rsidR="007555E6" w:rsidRPr="00F57128">
            <w:rPr>
              <w:rStyle w:val="Hipervnculo"/>
              <w:noProof/>
            </w:rPr>
            <w:fldChar w:fldCharType="separate"/>
          </w:r>
          <w:r w:rsidR="007555E6" w:rsidRPr="00F57128">
            <w:rPr>
              <w:rStyle w:val="Hipervnculo"/>
              <w:noProof/>
            </w:rPr>
            <w:t>Objetivos</w:t>
          </w:r>
          <w:r w:rsidR="007555E6">
            <w:rPr>
              <w:noProof/>
              <w:webHidden/>
            </w:rPr>
            <w:tab/>
          </w:r>
          <w:r w:rsidR="007555E6">
            <w:rPr>
              <w:noProof/>
              <w:webHidden/>
            </w:rPr>
            <w:fldChar w:fldCharType="begin"/>
          </w:r>
          <w:r w:rsidR="007555E6">
            <w:rPr>
              <w:noProof/>
              <w:webHidden/>
            </w:rPr>
            <w:instrText xml:space="preserve"> PAGEREF _Toc480996748 \h </w:instrText>
          </w:r>
          <w:r w:rsidR="007555E6">
            <w:rPr>
              <w:noProof/>
              <w:webHidden/>
            </w:rPr>
          </w:r>
          <w:r w:rsidR="007555E6">
            <w:rPr>
              <w:noProof/>
              <w:webHidden/>
            </w:rPr>
            <w:fldChar w:fldCharType="separate"/>
          </w:r>
          <w:r w:rsidR="007555E6">
            <w:rPr>
              <w:noProof/>
              <w:webHidden/>
            </w:rPr>
            <w:t>3</w:t>
          </w:r>
          <w:r w:rsidR="007555E6">
            <w:rPr>
              <w:noProof/>
              <w:webHidden/>
            </w:rPr>
            <w:fldChar w:fldCharType="end"/>
          </w:r>
          <w:r w:rsidR="007555E6" w:rsidRPr="00F57128">
            <w:rPr>
              <w:rStyle w:val="Hipervnculo"/>
              <w:noProof/>
            </w:rPr>
            <w:fldChar w:fldCharType="end"/>
          </w:r>
        </w:p>
        <w:p w:rsidR="007555E6" w:rsidRDefault="007555E6">
          <w:pPr>
            <w:pStyle w:val="TD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49" w:history="1">
            <w:r w:rsidRPr="00F57128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0" w:history="1">
            <w:r w:rsidRPr="00F57128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1" w:history="1">
            <w:r w:rsidRPr="00F57128">
              <w:rPr>
                <w:rStyle w:val="Hipervnculo"/>
                <w:noProof/>
              </w:rPr>
              <w:t>Ingresar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2" w:history="1">
            <w:r w:rsidRPr="00F57128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3" w:history="1">
            <w:r w:rsidRPr="00F57128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4" w:history="1">
            <w:r w:rsidRPr="00F57128">
              <w:rPr>
                <w:rStyle w:val="Hipervnculo"/>
                <w:noProof/>
              </w:rPr>
              <w:t>Tipos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5" w:history="1">
            <w:r w:rsidRPr="00F57128">
              <w:rPr>
                <w:rStyle w:val="Hipervnculo"/>
                <w:noProof/>
              </w:rPr>
              <w:t>Menú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6" w:history="1">
            <w:r w:rsidRPr="00F57128">
              <w:rPr>
                <w:rStyle w:val="Hipervnculo"/>
                <w:noProof/>
              </w:rPr>
              <w:t>PELICULAS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7" w:history="1">
            <w:r w:rsidRPr="00F57128">
              <w:rPr>
                <w:rStyle w:val="Hipervnculo"/>
                <w:noProof/>
              </w:rPr>
              <w:t>LISTADO DE PELICULAS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8" w:history="1">
            <w:r w:rsidRPr="00F57128">
              <w:rPr>
                <w:rStyle w:val="Hipervnculo"/>
                <w:noProof/>
              </w:rPr>
              <w:t>AGREGAR PELICULA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59" w:history="1">
            <w:r w:rsidRPr="00F57128">
              <w:rPr>
                <w:rStyle w:val="Hipervnculo"/>
                <w:noProof/>
              </w:rPr>
              <w:t>ACTUALIZAR PELICULA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0" w:history="1">
            <w:r w:rsidRPr="00F57128">
              <w:rPr>
                <w:rStyle w:val="Hipervnculo"/>
                <w:noProof/>
              </w:rPr>
              <w:t>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1" w:history="1">
            <w:r w:rsidRPr="00F57128">
              <w:rPr>
                <w:rStyle w:val="Hipervnculo"/>
                <w:noProof/>
              </w:rPr>
              <w:t>LISTADO DE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2" w:history="1">
            <w:r w:rsidRPr="00F57128">
              <w:rPr>
                <w:rStyle w:val="Hipervnculo"/>
                <w:b/>
                <w:noProof/>
              </w:rPr>
              <w:t>DETALLES DE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3" w:history="1">
            <w:r w:rsidRPr="00F57128">
              <w:rPr>
                <w:rStyle w:val="Hipervnculo"/>
                <w:noProof/>
              </w:rPr>
              <w:t>VENTAS TOTALES DEL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4" w:history="1">
            <w:r w:rsidRPr="00F57128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5" w:history="1">
            <w:r w:rsidRPr="00F57128">
              <w:rPr>
                <w:rStyle w:val="Hipervnculo"/>
                <w:noProof/>
              </w:rPr>
              <w:t>LISTADO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6" w:history="1">
            <w:r w:rsidRPr="00F57128">
              <w:rPr>
                <w:rStyle w:val="Hipervnculo"/>
                <w:noProof/>
              </w:rPr>
              <w:t>USUARIOS Y PUNTOS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7" w:history="1">
            <w:r w:rsidRPr="00F57128">
              <w:rPr>
                <w:rStyle w:val="Hipervnculo"/>
                <w:noProof/>
              </w:rPr>
              <w:t>CREAR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2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8" w:history="1">
            <w:r w:rsidRPr="00F57128">
              <w:rPr>
                <w:rStyle w:val="Hipervnculo"/>
                <w:noProof/>
              </w:rPr>
              <w:t>LOG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69" w:history="1">
            <w:r w:rsidRPr="00F57128">
              <w:rPr>
                <w:rStyle w:val="Hipervnculo"/>
                <w:noProof/>
              </w:rPr>
              <w:t>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1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70" w:history="1">
            <w:r w:rsidRPr="00F57128">
              <w:rPr>
                <w:rStyle w:val="Hipervnculo"/>
                <w:b/>
                <w:noProof/>
              </w:rPr>
              <w:t>MENU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71" w:history="1">
            <w:r w:rsidRPr="00F57128">
              <w:rPr>
                <w:rStyle w:val="Hipervnculo"/>
                <w:noProof/>
              </w:rPr>
              <w:t>COMPRAR PASE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72" w:history="1">
            <w:r w:rsidRPr="00F57128">
              <w:rPr>
                <w:rStyle w:val="Hipervnculo"/>
                <w:noProof/>
              </w:rPr>
              <w:t>VER LISTA DE PELICULAS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5E6" w:rsidRDefault="007555E6">
          <w:pPr>
            <w:pStyle w:val="TDC3"/>
            <w:tabs>
              <w:tab w:val="right" w:leader="dot" w:pos="9017"/>
            </w:tabs>
            <w:rPr>
              <w:rFonts w:cstheme="minorBidi"/>
              <w:noProof/>
            </w:rPr>
          </w:pPr>
          <w:hyperlink w:anchor="_Toc480996773" w:history="1">
            <w:r w:rsidRPr="00F57128">
              <w:rPr>
                <w:rStyle w:val="Hipervnculo"/>
                <w:noProof/>
              </w:rPr>
              <w:t>SELECCIONAR PELICULA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_Toc480996773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C12" w:rsidRDefault="00C02C12">
          <w:r>
            <w:rPr>
              <w:b/>
              <w:bCs/>
            </w:rPr>
            <w:fldChar w:fldCharType="end"/>
          </w:r>
        </w:p>
      </w:sdtContent>
    </w:sdt>
    <w:p w:rsidR="00C02C12" w:rsidRP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827457" w:rsidRPr="00B95698" w:rsidRDefault="00827457" w:rsidP="00BB73EE">
      <w:pPr>
        <w:spacing w:after="60"/>
        <w:ind w:left="90"/>
        <w:rPr>
          <w:rFonts w:ascii="Franklin Gothic Book" w:hAnsi="Franklin Gothic Book"/>
          <w:sz w:val="20"/>
          <w:szCs w:val="20"/>
        </w:rPr>
      </w:pPr>
    </w:p>
    <w:p w:rsidR="00A2663D" w:rsidRDefault="00A2663D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ED55D5" w:rsidP="00ED55D5">
      <w:pPr>
        <w:pStyle w:val="Ttulo1"/>
        <w:rPr>
          <w:lang w:val="es-CO"/>
        </w:rPr>
      </w:pPr>
      <w:bookmarkStart w:id="1" w:name="_Toc480996748"/>
      <w:r>
        <w:rPr>
          <w:lang w:val="es-CO"/>
        </w:rPr>
        <w:t>Objetivos</w:t>
      </w:r>
      <w:bookmarkEnd w:id="1"/>
      <w:r>
        <w:rPr>
          <w:lang w:val="es-CO"/>
        </w:rPr>
        <w:t xml:space="preserve"> </w:t>
      </w:r>
    </w:p>
    <w:p w:rsidR="00ED55D5" w:rsidRPr="00ED55D5" w:rsidRDefault="00ED55D5" w:rsidP="00ED55D5">
      <w:pPr>
        <w:rPr>
          <w:lang w:val="es-CO"/>
        </w:rPr>
      </w:pPr>
    </w:p>
    <w:p w:rsidR="00ED55D5" w:rsidRPr="00ED55D5" w:rsidRDefault="00ED55D5" w:rsidP="00ED55D5">
      <w:pPr>
        <w:pStyle w:val="Prrafodelista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ED55D5">
        <w:rPr>
          <w:rFonts w:ascii="Arial Unicode MS" w:eastAsia="Arial Unicode MS" w:hAnsi="Arial Unicode MS" w:cs="Arial Unicode MS"/>
          <w:color w:val="000000"/>
          <w:sz w:val="20"/>
          <w:szCs w:val="20"/>
        </w:rPr>
        <w:t xml:space="preserve">Proporcionar al usuario la información necesaria para utilizar </w:t>
      </w:r>
      <w:r>
        <w:rPr>
          <w:rFonts w:ascii="Arial Unicode MS" w:eastAsia="Arial Unicode MS" w:hAnsi="Arial Unicode MS" w:cs="Arial Unicode MS"/>
          <w:color w:val="000000"/>
          <w:sz w:val="20"/>
          <w:szCs w:val="20"/>
        </w:rPr>
        <w:t xml:space="preserve">la aplicación </w:t>
      </w:r>
    </w:p>
    <w:p w:rsidR="00ED55D5" w:rsidRPr="00ED55D5" w:rsidRDefault="00ED55D5" w:rsidP="00ED55D5">
      <w:pPr>
        <w:pStyle w:val="Prrafodelista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ED55D5">
        <w:rPr>
          <w:rFonts w:ascii="Arial Unicode MS" w:eastAsia="Arial Unicode MS" w:hAnsi="Arial Unicode MS" w:cs="Arial Unicode MS"/>
          <w:color w:val="000000"/>
          <w:sz w:val="20"/>
          <w:szCs w:val="20"/>
        </w:rPr>
        <w:t>Co</w:t>
      </w:r>
      <w:r>
        <w:rPr>
          <w:rFonts w:ascii="Arial Unicode MS" w:eastAsia="Arial Unicode MS" w:hAnsi="Arial Unicode MS" w:cs="Arial Unicode MS"/>
          <w:color w:val="000000"/>
          <w:sz w:val="20"/>
          <w:szCs w:val="20"/>
        </w:rPr>
        <w:t>nocer cómo utilizar la aplicación</w:t>
      </w:r>
      <w:r w:rsidRPr="00ED55D5">
        <w:rPr>
          <w:rFonts w:ascii="Arial Unicode MS" w:eastAsia="Arial Unicode MS" w:hAnsi="Arial Unicode MS" w:cs="Arial Unicode MS"/>
          <w:color w:val="000000"/>
          <w:sz w:val="20"/>
          <w:szCs w:val="20"/>
        </w:rPr>
        <w:t>, mediante una descripción detallada e ilustrada a través de opciones.</w:t>
      </w:r>
    </w:p>
    <w:p w:rsidR="00ED55D5" w:rsidRPr="00ED55D5" w:rsidRDefault="00ED55D5" w:rsidP="00ED55D5">
      <w:pPr>
        <w:pStyle w:val="Prrafodelista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ED55D5">
        <w:rPr>
          <w:rFonts w:ascii="Arial Unicode MS" w:eastAsia="Arial Unicode MS" w:hAnsi="Arial Unicode MS" w:cs="Arial Unicode MS"/>
          <w:color w:val="000000"/>
          <w:sz w:val="20"/>
          <w:szCs w:val="20"/>
        </w:rPr>
        <w:t>Conocer el alcance de toda la información por medio de una explicación detallada e ilustrada de cada una de las páginas que lo conforman.</w:t>
      </w: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ED55D5" w:rsidRDefault="00ED55D5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C02C12" w:rsidRDefault="00C02C12" w:rsidP="00C02C12">
      <w:pPr>
        <w:pStyle w:val="Ttulo1"/>
        <w:rPr>
          <w:lang w:val="es-CO"/>
        </w:rPr>
      </w:pPr>
      <w:bookmarkStart w:id="2" w:name="_Toc480996749"/>
      <w:r>
        <w:rPr>
          <w:lang w:val="es-CO"/>
        </w:rPr>
        <w:t>Acceso al sistema</w:t>
      </w:r>
      <w:bookmarkEnd w:id="2"/>
    </w:p>
    <w:p w:rsidR="00B92352" w:rsidRDefault="00B92352" w:rsidP="00B92352">
      <w:pPr>
        <w:rPr>
          <w:lang w:val="es-CO"/>
        </w:rPr>
      </w:pPr>
    </w:p>
    <w:p w:rsidR="00B92352" w:rsidRPr="00B92352" w:rsidRDefault="00B92352" w:rsidP="00B92352">
      <w:pPr>
        <w:pStyle w:val="Ttulo2"/>
        <w:rPr>
          <w:lang w:val="es-CO"/>
        </w:rPr>
      </w:pPr>
      <w:bookmarkStart w:id="3" w:name="_Toc480996750"/>
      <w:r>
        <w:rPr>
          <w:lang w:val="es-CO"/>
        </w:rPr>
        <w:t>Registro</w:t>
      </w:r>
      <w:bookmarkEnd w:id="3"/>
    </w:p>
    <w:p w:rsidR="00B92352" w:rsidRDefault="00B92352" w:rsidP="00B92352">
      <w:pPr>
        <w:rPr>
          <w:lang w:val="es-CO"/>
        </w:rPr>
      </w:pPr>
    </w:p>
    <w:p w:rsidR="00B92352" w:rsidRDefault="00B92352" w:rsidP="00B92352">
      <w:pPr>
        <w:rPr>
          <w:lang w:val="es-CO"/>
        </w:rPr>
      </w:pPr>
      <w:r>
        <w:rPr>
          <w:lang w:val="es-CO"/>
        </w:rPr>
        <w:t xml:space="preserve">Para </w:t>
      </w:r>
      <w:r>
        <w:rPr>
          <w:lang w:val="es-CO"/>
        </w:rPr>
        <w:t>registrarse en</w:t>
      </w:r>
      <w:r>
        <w:rPr>
          <w:lang w:val="es-CO"/>
        </w:rPr>
        <w:t xml:space="preserve"> la aplicación  requerirá de los siguientes elementos </w:t>
      </w:r>
    </w:p>
    <w:p w:rsidR="00B92352" w:rsidRDefault="00B92352" w:rsidP="00B9235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Nombre de usuario</w:t>
      </w:r>
    </w:p>
    <w:p w:rsidR="00B92352" w:rsidRDefault="00B92352" w:rsidP="00B9235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Numero de cedula</w:t>
      </w:r>
    </w:p>
    <w:p w:rsidR="00B92352" w:rsidRDefault="00B92352" w:rsidP="00B9235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Tipo de usuario</w:t>
      </w:r>
      <w:r w:rsidR="00ED55D5">
        <w:rPr>
          <w:lang w:val="es-CO"/>
        </w:rPr>
        <w:t xml:space="preserve"> </w:t>
      </w:r>
    </w:p>
    <w:p w:rsidR="00B92352" w:rsidRDefault="00B92352" w:rsidP="00B9235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Correo Electrónico</w:t>
      </w:r>
    </w:p>
    <w:p w:rsidR="00B92352" w:rsidRDefault="00B92352" w:rsidP="00B9235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Contraseña</w:t>
      </w:r>
    </w:p>
    <w:p w:rsidR="00B92352" w:rsidRDefault="00B92352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lastRenderedPageBreak/>
        <w:drawing>
          <wp:inline distT="0" distB="0" distL="0" distR="0" wp14:anchorId="27716279" wp14:editId="43DB9007">
            <wp:extent cx="5429250" cy="1781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7-04-26 at 5.55.57 P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25143" r="2792" b="20134"/>
                    <a:stretch/>
                  </pic:blipFill>
                  <pic:spPr bwMode="auto">
                    <a:xfrm>
                      <a:off x="0" y="0"/>
                      <a:ext cx="54292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352" w:rsidRDefault="00B92352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5E27B6" w:rsidRDefault="005E27B6" w:rsidP="00C02C12">
      <w:pPr>
        <w:rPr>
          <w:lang w:val="es-CO"/>
        </w:rPr>
      </w:pPr>
    </w:p>
    <w:p w:rsidR="006B6C1B" w:rsidRDefault="006B6C1B" w:rsidP="006B6C1B">
      <w:pPr>
        <w:pStyle w:val="Ttulo2"/>
        <w:rPr>
          <w:lang w:val="es-CO"/>
        </w:rPr>
      </w:pPr>
      <w:bookmarkStart w:id="4" w:name="_Toc480996751"/>
      <w:r>
        <w:rPr>
          <w:lang w:val="es-CO"/>
        </w:rPr>
        <w:t>Ingresar</w:t>
      </w:r>
      <w:bookmarkEnd w:id="4"/>
    </w:p>
    <w:p w:rsidR="006B6C1B" w:rsidRDefault="00853DD3" w:rsidP="00C02C12">
      <w:pPr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 xml:space="preserve">Esta funcionalidad dentro del sistema, permite al </w:t>
      </w:r>
      <w:r>
        <w:rPr>
          <w:rFonts w:ascii="Arial Unicode MS" w:eastAsia="Arial Unicode MS" w:hAnsi="Arial Unicode MS" w:cs="Arial Unicode MS"/>
          <w:color w:val="000000"/>
          <w:sz w:val="20"/>
          <w:szCs w:val="20"/>
        </w:rPr>
        <w:t>usuario</w:t>
      </w:r>
      <w:r w:rsidR="00B92352">
        <w:rPr>
          <w:rFonts w:ascii="Arial Unicode MS" w:eastAsia="Arial Unicode MS" w:hAnsi="Arial Unicode MS" w:cs="Arial Unicode MS"/>
          <w:color w:val="000000"/>
          <w:sz w:val="20"/>
          <w:szCs w:val="20"/>
        </w:rPr>
        <w:t xml:space="preserve"> administrador </w:t>
      </w: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 xml:space="preserve"> previamente registrado el acceso a su cuenta personalizada. </w:t>
      </w:r>
    </w:p>
    <w:p w:rsidR="00C02C12" w:rsidRDefault="00C02C12" w:rsidP="00C02C12">
      <w:pPr>
        <w:rPr>
          <w:lang w:val="es-CO"/>
        </w:rPr>
      </w:pPr>
      <w:r>
        <w:rPr>
          <w:lang w:val="es-CO"/>
        </w:rPr>
        <w:t xml:space="preserve">Para utilizar la aplicación  requerirá de los siguientes elementos </w:t>
      </w:r>
    </w:p>
    <w:p w:rsidR="00C02C12" w:rsidRDefault="00C02C12" w:rsidP="00C02C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Correo Electrónico</w:t>
      </w:r>
    </w:p>
    <w:p w:rsidR="00C02C12" w:rsidRDefault="00853DD3" w:rsidP="00C02C12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Contraseña</w:t>
      </w:r>
    </w:p>
    <w:p w:rsidR="00B92352" w:rsidRDefault="00B92352" w:rsidP="006B6C1B">
      <w:pPr>
        <w:rPr>
          <w:lang w:val="es-CO"/>
        </w:rPr>
      </w:pPr>
    </w:p>
    <w:p w:rsidR="00B92352" w:rsidRDefault="00B92352" w:rsidP="006B6C1B">
      <w:pPr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lastRenderedPageBreak/>
        <w:t xml:space="preserve">Una vez que estos datos se capturen, se validará que el usuario y contraseña sean correctos, de lo contrario se le desplegará un mensaje </w:t>
      </w:r>
      <w:r>
        <w:rPr>
          <w:rFonts w:ascii="Arial Unicode MS" w:eastAsia="Arial Unicode MS" w:hAnsi="Arial Unicode MS" w:cs="Arial Unicode MS"/>
          <w:color w:val="000000"/>
          <w:sz w:val="20"/>
          <w:szCs w:val="20"/>
        </w:rPr>
        <w:t xml:space="preserve">solicitando nombre de </w:t>
      </w: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 xml:space="preserve">usuario </w:t>
      </w:r>
      <w:r>
        <w:rPr>
          <w:rFonts w:ascii="Arial Unicode MS" w:eastAsia="Arial Unicode MS" w:hAnsi="Arial Unicode MS" w:cs="Arial Unicode MS"/>
          <w:color w:val="000000"/>
          <w:sz w:val="20"/>
          <w:szCs w:val="20"/>
        </w:rPr>
        <w:t>para ingresar como usuario cliente.</w:t>
      </w:r>
    </w:p>
    <w:p w:rsidR="00B92352" w:rsidRDefault="00C01E88" w:rsidP="006B6C1B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394960" cy="15544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7-04-26 at 5.29.06 P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23191" r="2824" b="28534"/>
                    <a:stretch/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E88" w:rsidRDefault="00C01E88" w:rsidP="006B6C1B">
      <w:pPr>
        <w:pStyle w:val="Ttulo2"/>
        <w:rPr>
          <w:lang w:val="es-CO"/>
        </w:rPr>
      </w:pPr>
    </w:p>
    <w:p w:rsidR="00C01E88" w:rsidRDefault="00C01E88" w:rsidP="006B6C1B">
      <w:pPr>
        <w:pStyle w:val="Ttulo2"/>
        <w:rPr>
          <w:lang w:val="es-CO"/>
        </w:rPr>
      </w:pPr>
    </w:p>
    <w:p w:rsidR="00B044B1" w:rsidRDefault="00B044B1" w:rsidP="006B6C1B">
      <w:pPr>
        <w:pStyle w:val="Ttulo2"/>
        <w:rPr>
          <w:lang w:val="es-CO"/>
        </w:rPr>
      </w:pPr>
    </w:p>
    <w:p w:rsidR="00B044B1" w:rsidRDefault="00B044B1" w:rsidP="006B6C1B">
      <w:pPr>
        <w:pStyle w:val="Ttulo2"/>
        <w:rPr>
          <w:lang w:val="es-CO"/>
        </w:rPr>
      </w:pPr>
    </w:p>
    <w:p w:rsidR="006B6C1B" w:rsidRDefault="006B6C1B" w:rsidP="006B6C1B">
      <w:pPr>
        <w:pStyle w:val="Ttulo2"/>
        <w:rPr>
          <w:lang w:val="es-CO"/>
        </w:rPr>
      </w:pPr>
      <w:bookmarkStart w:id="5" w:name="_Toc480996752"/>
      <w:r>
        <w:rPr>
          <w:lang w:val="es-CO"/>
        </w:rPr>
        <w:t>Salir</w:t>
      </w:r>
      <w:bookmarkEnd w:id="5"/>
    </w:p>
    <w:p w:rsidR="006B6C1B" w:rsidRDefault="006B6C1B" w:rsidP="006B6C1B">
      <w:pPr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</w:p>
    <w:p w:rsidR="006B6C1B" w:rsidRPr="006B6C1B" w:rsidRDefault="006B6C1B" w:rsidP="006B6C1B">
      <w:pPr>
        <w:rPr>
          <w:lang w:val="es-CO"/>
        </w:rPr>
      </w:pP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 xml:space="preserve">Esta funcionalidad permite al usuario terminar su sesión dentro del sistema, para salir de la sesión, solo basta con hacer un </w:t>
      </w:r>
      <w:proofErr w:type="spellStart"/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>click</w:t>
      </w:r>
      <w:proofErr w:type="spellEnd"/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 xml:space="preserve"> sobre</w:t>
      </w:r>
      <w:r>
        <w:rPr>
          <w:rStyle w:val="apple-converted-space"/>
          <w:rFonts w:ascii="Arial Unicode MS" w:eastAsia="Arial Unicode MS" w:hAnsi="Arial Unicode MS" w:cs="Arial Unicode MS" w:hint="eastAsia"/>
          <w:color w:val="000000"/>
          <w:sz w:val="20"/>
          <w:szCs w:val="20"/>
        </w:rPr>
        <w:t> </w:t>
      </w:r>
      <w:proofErr w:type="spellStart"/>
      <w:r>
        <w:rPr>
          <w:rStyle w:val="normalboldchar"/>
          <w:rFonts w:ascii="Arial Unicode MS" w:eastAsia="Arial Unicode MS" w:hAnsi="Arial Unicode MS" w:cs="Arial Unicode MS" w:hint="eastAsia"/>
          <w:b/>
          <w:bCs/>
          <w:color w:val="000000"/>
          <w:sz w:val="20"/>
          <w:szCs w:val="20"/>
        </w:rPr>
        <w:t>logout</w:t>
      </w:r>
      <w:proofErr w:type="spellEnd"/>
      <w:r>
        <w:rPr>
          <w:rStyle w:val="apple-converted-space"/>
          <w:rFonts w:ascii="Arial Unicode MS" w:eastAsia="Arial Unicode MS" w:hAnsi="Arial Unicode MS" w:cs="Arial Unicode MS" w:hint="eastAsia"/>
          <w:color w:val="000000"/>
          <w:sz w:val="20"/>
          <w:szCs w:val="20"/>
        </w:rPr>
        <w:t> </w:t>
      </w: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>ubicado en el</w:t>
      </w:r>
      <w:r>
        <w:rPr>
          <w:rStyle w:val="apple-converted-space"/>
          <w:rFonts w:ascii="Arial Unicode MS" w:eastAsia="Arial Unicode MS" w:hAnsi="Arial Unicode MS" w:cs="Arial Unicode MS" w:hint="eastAsia"/>
          <w:color w:val="000000"/>
          <w:sz w:val="20"/>
          <w:szCs w:val="20"/>
        </w:rPr>
        <w:t> </w:t>
      </w:r>
      <w:r>
        <w:rPr>
          <w:rStyle w:val="normalboldchar"/>
          <w:rFonts w:ascii="Arial Unicode MS" w:eastAsia="Arial Unicode MS" w:hAnsi="Arial Unicode MS" w:cs="Arial Unicode MS" w:hint="eastAsia"/>
          <w:b/>
          <w:bCs/>
          <w:color w:val="000000"/>
          <w:sz w:val="20"/>
          <w:szCs w:val="20"/>
        </w:rPr>
        <w:t>menú principal</w:t>
      </w:r>
      <w:r>
        <w:rPr>
          <w:rStyle w:val="normalboldchar"/>
          <w:rFonts w:ascii="Arial Unicode MS" w:eastAsia="Arial Unicode MS" w:hAnsi="Arial Unicode MS" w:cs="Arial Unicode MS"/>
          <w:b/>
          <w:bCs/>
          <w:color w:val="00000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>como se muestra en la siguiente</w:t>
      </w:r>
      <w:r>
        <w:rPr>
          <w:rStyle w:val="apple-converted-space"/>
          <w:rFonts w:ascii="Arial Unicode MS" w:eastAsia="Arial Unicode MS" w:hAnsi="Arial Unicode MS" w:cs="Arial Unicode MS" w:hint="eastAsia"/>
          <w:color w:val="000000"/>
          <w:sz w:val="20"/>
          <w:szCs w:val="20"/>
        </w:rPr>
        <w:t> </w:t>
      </w:r>
      <w:r>
        <w:rPr>
          <w:rFonts w:ascii="Arial Unicode MS" w:eastAsia="Arial Unicode MS" w:hAnsi="Arial Unicode MS" w:cs="Arial Unicode MS" w:hint="eastAsia"/>
          <w:color w:val="000000"/>
          <w:sz w:val="20"/>
          <w:szCs w:val="20"/>
        </w:rPr>
        <w:t xml:space="preserve"> imagen </w:t>
      </w:r>
    </w:p>
    <w:p w:rsidR="00C02C12" w:rsidRDefault="00C02C12" w:rsidP="00C02C12">
      <w:pPr>
        <w:rPr>
          <w:lang w:val="es-CO"/>
        </w:rPr>
      </w:pPr>
    </w:p>
    <w:p w:rsidR="00C02C12" w:rsidRPr="00C02C12" w:rsidRDefault="00C02C12" w:rsidP="00C02C12">
      <w:pPr>
        <w:rPr>
          <w:lang w:val="es-CO"/>
        </w:rPr>
      </w:pPr>
    </w:p>
    <w:p w:rsidR="00827457" w:rsidRDefault="00827457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B92352" w:rsidP="00B92352">
      <w:pPr>
        <w:pStyle w:val="Ttulo1"/>
        <w:rPr>
          <w:lang w:val="es-CO"/>
        </w:rPr>
      </w:pPr>
      <w:bookmarkStart w:id="6" w:name="_Toc480996753"/>
      <w:r>
        <w:rPr>
          <w:lang w:val="es-CO"/>
        </w:rPr>
        <w:t>Usuarios</w:t>
      </w:r>
      <w:bookmarkEnd w:id="6"/>
      <w:r>
        <w:rPr>
          <w:lang w:val="es-CO"/>
        </w:rPr>
        <w:t xml:space="preserve"> </w:t>
      </w:r>
    </w:p>
    <w:p w:rsidR="00B92352" w:rsidRDefault="00B92352" w:rsidP="00B92352">
      <w:pPr>
        <w:rPr>
          <w:lang w:val="es-CO"/>
        </w:rPr>
      </w:pPr>
    </w:p>
    <w:p w:rsidR="00ED55D5" w:rsidRDefault="00ED55D5" w:rsidP="00B92352">
      <w:pPr>
        <w:rPr>
          <w:lang w:val="es-CO"/>
        </w:rPr>
      </w:pPr>
      <w:r>
        <w:rPr>
          <w:lang w:val="es-CO"/>
        </w:rPr>
        <w:t>En este apartado se  describen  los tipos de usuarios y las funciones que pueden realizar en la aplicación.</w:t>
      </w:r>
    </w:p>
    <w:p w:rsidR="00B92352" w:rsidRDefault="00B92352" w:rsidP="00B92352">
      <w:pPr>
        <w:pStyle w:val="Ttulo2"/>
        <w:rPr>
          <w:lang w:val="es-CO"/>
        </w:rPr>
      </w:pPr>
      <w:bookmarkStart w:id="7" w:name="_Toc480996754"/>
      <w:r>
        <w:rPr>
          <w:lang w:val="es-CO"/>
        </w:rPr>
        <w:t>Tipos de usuario</w:t>
      </w:r>
      <w:bookmarkEnd w:id="7"/>
      <w:r>
        <w:rPr>
          <w:lang w:val="es-CO"/>
        </w:rPr>
        <w:t xml:space="preserve"> </w:t>
      </w:r>
    </w:p>
    <w:p w:rsidR="00475CAA" w:rsidRDefault="00475CAA" w:rsidP="00363F99">
      <w:pPr>
        <w:ind w:left="360"/>
        <w:rPr>
          <w:b/>
          <w:lang w:val="es-CO"/>
        </w:rPr>
      </w:pPr>
    </w:p>
    <w:p w:rsidR="00363F99" w:rsidRDefault="00ED55D5" w:rsidP="00841BC6">
      <w:pPr>
        <w:rPr>
          <w:lang w:val="es-CO"/>
        </w:rPr>
      </w:pPr>
      <w:r w:rsidRPr="00363F99">
        <w:rPr>
          <w:b/>
          <w:lang w:val="es-CO"/>
        </w:rPr>
        <w:t>Usuario Cliente</w:t>
      </w:r>
      <w:r w:rsidR="00363F99" w:rsidRPr="00363F99">
        <w:rPr>
          <w:b/>
          <w:lang w:val="es-CO"/>
        </w:rPr>
        <w:t xml:space="preserve">: </w:t>
      </w:r>
      <w:r w:rsidR="00363F99" w:rsidRPr="00363F99">
        <w:rPr>
          <w:lang w:val="es-CO"/>
        </w:rPr>
        <w:t>Posee</w:t>
      </w:r>
      <w:r w:rsidR="00363F99" w:rsidRPr="00363F99">
        <w:rPr>
          <w:lang w:val="es-CO"/>
        </w:rPr>
        <w:t xml:space="preserve"> un menú  todos los servicios del cinema </w:t>
      </w:r>
      <w:r w:rsidR="00363F99">
        <w:rPr>
          <w:lang w:val="es-CO"/>
        </w:rPr>
        <w:t xml:space="preserve">a los que tiene acceso </w:t>
      </w:r>
      <w:r w:rsidR="00363F99" w:rsidRPr="00363F99">
        <w:rPr>
          <w:lang w:val="es-CO"/>
        </w:rPr>
        <w:t xml:space="preserve">con los siguientes </w:t>
      </w:r>
      <w:r w:rsidR="00363F99">
        <w:rPr>
          <w:lang w:val="es-CO"/>
        </w:rPr>
        <w:t>apartados.</w:t>
      </w:r>
    </w:p>
    <w:p w:rsidR="00363F99" w:rsidRPr="00255426" w:rsidRDefault="00255426" w:rsidP="00255426">
      <w:pPr>
        <w:pStyle w:val="Prrafodelista"/>
        <w:numPr>
          <w:ilvl w:val="0"/>
          <w:numId w:val="9"/>
        </w:numPr>
        <w:rPr>
          <w:lang w:val="es-CO"/>
        </w:rPr>
      </w:pPr>
      <w:r>
        <w:rPr>
          <w:lang w:val="es-CO"/>
        </w:rPr>
        <w:lastRenderedPageBreak/>
        <w:t>P</w:t>
      </w:r>
      <w:r w:rsidR="00363F99" w:rsidRPr="00255426">
        <w:rPr>
          <w:lang w:val="es-CO"/>
        </w:rPr>
        <w:t>ermite ver el listado de las películas, comprar y factura.</w:t>
      </w:r>
    </w:p>
    <w:p w:rsidR="000D6A5E" w:rsidRPr="00255426" w:rsidRDefault="000D6A5E" w:rsidP="00255426">
      <w:pPr>
        <w:pStyle w:val="Prrafodelista"/>
        <w:numPr>
          <w:ilvl w:val="0"/>
          <w:numId w:val="9"/>
        </w:numPr>
        <w:rPr>
          <w:lang w:val="es-CO"/>
        </w:rPr>
      </w:pPr>
      <w:r w:rsidRPr="00255426">
        <w:rPr>
          <w:lang w:val="es-CO"/>
        </w:rPr>
        <w:t>Puede consultar sus puntos o cambiarlos  por productos.</w:t>
      </w:r>
    </w:p>
    <w:p w:rsidR="000D6A5E" w:rsidRPr="00255426" w:rsidRDefault="000D6A5E" w:rsidP="00255426">
      <w:pPr>
        <w:pStyle w:val="Prrafodelista"/>
        <w:numPr>
          <w:ilvl w:val="0"/>
          <w:numId w:val="9"/>
        </w:numPr>
        <w:rPr>
          <w:lang w:val="es-CO"/>
        </w:rPr>
      </w:pPr>
      <w:r w:rsidRPr="00255426">
        <w:rPr>
          <w:lang w:val="es-CO"/>
        </w:rPr>
        <w:t>En el apartado de facturas puede consultarlas y ver el detalle.</w:t>
      </w:r>
    </w:p>
    <w:p w:rsidR="00363F99" w:rsidRPr="00363F99" w:rsidRDefault="000D6A5E" w:rsidP="00841BC6">
      <w:pPr>
        <w:rPr>
          <w:b/>
          <w:lang w:val="es-CO"/>
        </w:rPr>
      </w:pPr>
      <w:r w:rsidRPr="00363F99">
        <w:rPr>
          <w:b/>
          <w:lang w:val="es-CO"/>
        </w:rPr>
        <w:t xml:space="preserve">Usuario Administrador: </w:t>
      </w:r>
      <w:r w:rsidRPr="00363F99">
        <w:rPr>
          <w:lang w:val="es-CO"/>
        </w:rPr>
        <w:t>Posee un menú de administración de todos los servicios del cinema</w:t>
      </w:r>
      <w:r w:rsidR="00363F99" w:rsidRPr="00363F99">
        <w:rPr>
          <w:lang w:val="es-CO"/>
        </w:rPr>
        <w:t xml:space="preserve"> con los siguientes </w:t>
      </w:r>
      <w:r w:rsidR="00363F99">
        <w:rPr>
          <w:lang w:val="es-CO"/>
        </w:rPr>
        <w:t>apartados.</w:t>
      </w:r>
    </w:p>
    <w:p w:rsidR="000D6A5E" w:rsidRPr="00255426" w:rsidRDefault="000D6A5E" w:rsidP="00255426">
      <w:pPr>
        <w:pStyle w:val="Prrafodelista"/>
        <w:numPr>
          <w:ilvl w:val="0"/>
          <w:numId w:val="10"/>
        </w:numPr>
        <w:jc w:val="both"/>
        <w:rPr>
          <w:lang w:val="es-CO"/>
        </w:rPr>
      </w:pPr>
      <w:r w:rsidRPr="00255426">
        <w:rPr>
          <w:lang w:val="es-CO"/>
        </w:rPr>
        <w:t>Recibe alertas del sistema</w:t>
      </w:r>
      <w:r w:rsidR="00363F99" w:rsidRPr="00255426">
        <w:rPr>
          <w:lang w:val="es-CO"/>
        </w:rPr>
        <w:t xml:space="preserve"> cuando están por agotarse las entradas</w:t>
      </w:r>
      <w:r w:rsidRPr="00255426">
        <w:rPr>
          <w:lang w:val="es-CO"/>
        </w:rPr>
        <w:t>, puede consultar, agregar, actualizar  y listar las películas</w:t>
      </w:r>
    </w:p>
    <w:p w:rsidR="000D6A5E" w:rsidRPr="00255426" w:rsidRDefault="00255426" w:rsidP="00255426">
      <w:pPr>
        <w:pStyle w:val="Prrafodelista"/>
        <w:numPr>
          <w:ilvl w:val="0"/>
          <w:numId w:val="10"/>
        </w:numPr>
        <w:jc w:val="both"/>
        <w:rPr>
          <w:lang w:val="es-CO"/>
        </w:rPr>
      </w:pPr>
      <w:r w:rsidRPr="00255426">
        <w:rPr>
          <w:lang w:val="es-CO"/>
        </w:rPr>
        <w:t>P</w:t>
      </w:r>
      <w:r w:rsidR="00363F99" w:rsidRPr="00255426">
        <w:rPr>
          <w:lang w:val="es-CO"/>
        </w:rPr>
        <w:t xml:space="preserve">uede listar y </w:t>
      </w:r>
      <w:r w:rsidR="000D6A5E" w:rsidRPr="00255426">
        <w:rPr>
          <w:lang w:val="es-CO"/>
        </w:rPr>
        <w:t>consultar</w:t>
      </w:r>
      <w:r w:rsidR="00363F99" w:rsidRPr="00255426">
        <w:rPr>
          <w:lang w:val="es-CO"/>
        </w:rPr>
        <w:t xml:space="preserve"> facturas, permite ver ventas totales del día </w:t>
      </w:r>
    </w:p>
    <w:p w:rsidR="00423450" w:rsidRDefault="00423450" w:rsidP="00841BC6">
      <w:pPr>
        <w:jc w:val="both"/>
        <w:rPr>
          <w:lang w:val="es-CO"/>
        </w:rPr>
      </w:pPr>
    </w:p>
    <w:p w:rsidR="00423450" w:rsidRPr="00363F99" w:rsidRDefault="00423450" w:rsidP="00841BC6">
      <w:pPr>
        <w:jc w:val="both"/>
        <w:rPr>
          <w:lang w:val="es-CO"/>
        </w:rPr>
      </w:pPr>
    </w:p>
    <w:p w:rsidR="00ED55D5" w:rsidRPr="00ED55D5" w:rsidRDefault="00ED55D5" w:rsidP="00363F99">
      <w:pPr>
        <w:rPr>
          <w:lang w:val="es-CO"/>
        </w:rPr>
      </w:pPr>
    </w:p>
    <w:p w:rsidR="00B92352" w:rsidRPr="00B92352" w:rsidRDefault="00B92352" w:rsidP="00363F99">
      <w:pPr>
        <w:rPr>
          <w:lang w:val="es-CO"/>
        </w:rPr>
      </w:pPr>
    </w:p>
    <w:p w:rsidR="00B92352" w:rsidRDefault="00B92352" w:rsidP="00363F99">
      <w:pPr>
        <w:rPr>
          <w:lang w:val="es-CO"/>
        </w:rPr>
      </w:pPr>
    </w:p>
    <w:p w:rsidR="00255426" w:rsidRDefault="00255426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B044B1" w:rsidRDefault="00B044B1" w:rsidP="00363F99">
      <w:pPr>
        <w:rPr>
          <w:lang w:val="es-CO"/>
        </w:rPr>
      </w:pPr>
    </w:p>
    <w:p w:rsidR="005E27B6" w:rsidRDefault="005E27B6" w:rsidP="00363F99">
      <w:pPr>
        <w:rPr>
          <w:lang w:val="es-CO"/>
        </w:rPr>
      </w:pPr>
    </w:p>
    <w:p w:rsidR="005E27B6" w:rsidRDefault="005E27B6" w:rsidP="00363F99">
      <w:pPr>
        <w:rPr>
          <w:lang w:val="es-CO"/>
        </w:rPr>
      </w:pPr>
    </w:p>
    <w:p w:rsidR="005E27B6" w:rsidRDefault="005E27B6" w:rsidP="00363F99">
      <w:pPr>
        <w:rPr>
          <w:lang w:val="es-CO"/>
        </w:rPr>
      </w:pPr>
    </w:p>
    <w:p w:rsidR="00255426" w:rsidRDefault="00255426" w:rsidP="00363F99">
      <w:pPr>
        <w:rPr>
          <w:lang w:val="es-CO"/>
        </w:rPr>
      </w:pPr>
    </w:p>
    <w:p w:rsidR="00B044B1" w:rsidRDefault="006B2283" w:rsidP="00B044B1">
      <w:pPr>
        <w:pStyle w:val="Ttulo1"/>
      </w:pPr>
      <w:bookmarkStart w:id="8" w:name="_Toc480996755"/>
      <w:r w:rsidRPr="00B044B1">
        <w:t>Menú</w:t>
      </w:r>
      <w:r w:rsidR="00255426" w:rsidRPr="00B044B1">
        <w:t xml:space="preserve"> administrador</w:t>
      </w:r>
      <w:bookmarkEnd w:id="8"/>
      <w:r w:rsidR="00255426" w:rsidRPr="00B044B1">
        <w:t xml:space="preserve"> </w:t>
      </w:r>
    </w:p>
    <w:p w:rsidR="00B044B1" w:rsidRDefault="00B044B1" w:rsidP="00B044B1"/>
    <w:p w:rsidR="00B044B1" w:rsidRPr="00B044B1" w:rsidRDefault="00B044B1" w:rsidP="00B044B1">
      <w:r>
        <w:t xml:space="preserve">Pantalla de inicio del administrador con las opciones, para acceder al </w:t>
      </w:r>
      <w:proofErr w:type="spellStart"/>
      <w:r>
        <w:t>se</w:t>
      </w:r>
      <w:proofErr w:type="spellEnd"/>
      <w:r>
        <w:t xml:space="preserve"> digita el número que corresponde a la opción del menú </w:t>
      </w:r>
    </w:p>
    <w:p w:rsidR="006B2283" w:rsidRDefault="006B2283" w:rsidP="006B2283">
      <w:pPr>
        <w:rPr>
          <w:lang w:val="es-CO"/>
        </w:rPr>
      </w:pPr>
    </w:p>
    <w:p w:rsidR="006B2283" w:rsidRPr="006B2283" w:rsidRDefault="006B2283" w:rsidP="006B2283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501217" cy="87630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7-04-26 at 5.35.26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t="33130" r="21734" b="45572"/>
                    <a:stretch/>
                  </pic:blipFill>
                  <pic:spPr bwMode="auto">
                    <a:xfrm>
                      <a:off x="0" y="0"/>
                      <a:ext cx="5508115" cy="87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426" w:rsidRDefault="00255426" w:rsidP="00255426">
      <w:pPr>
        <w:rPr>
          <w:lang w:val="es-CO"/>
        </w:rPr>
      </w:pPr>
    </w:p>
    <w:p w:rsidR="00255426" w:rsidRPr="00255426" w:rsidRDefault="00255426" w:rsidP="00255426">
      <w:pPr>
        <w:rPr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363F99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6B2283" w:rsidP="00B044B1">
      <w:pPr>
        <w:pStyle w:val="Ttulo2"/>
        <w:rPr>
          <w:lang w:val="es-CO"/>
        </w:rPr>
      </w:pPr>
      <w:bookmarkStart w:id="9" w:name="_Toc480996756"/>
      <w:r>
        <w:rPr>
          <w:lang w:val="es-CO"/>
        </w:rPr>
        <w:t>PELICULAS</w:t>
      </w:r>
      <w:bookmarkEnd w:id="9"/>
    </w:p>
    <w:p w:rsidR="00B044B1" w:rsidRDefault="00B044B1" w:rsidP="00B044B1">
      <w:pPr>
        <w:spacing w:after="60"/>
        <w:ind w:left="90"/>
        <w:rPr>
          <w:lang w:val="es-CO"/>
        </w:rPr>
      </w:pPr>
    </w:p>
    <w:p w:rsidR="00B044B1" w:rsidRPr="006B2283" w:rsidRDefault="00B044B1" w:rsidP="00B044B1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  <w:r>
        <w:rPr>
          <w:rFonts w:ascii="Franklin Gothic Book" w:hAnsi="Franklin Gothic Book"/>
          <w:sz w:val="20"/>
          <w:szCs w:val="20"/>
          <w:lang w:val="es-CO"/>
        </w:rPr>
        <w:lastRenderedPageBreak/>
        <w:t xml:space="preserve">En el módulo películas podemos  ver el listado de las mismas, agregarlas y actualizarlas </w:t>
      </w:r>
    </w:p>
    <w:p w:rsidR="00B044B1" w:rsidRDefault="00B044B1" w:rsidP="00B044B1">
      <w:pPr>
        <w:rPr>
          <w:lang w:val="es-CO"/>
        </w:rPr>
      </w:pPr>
    </w:p>
    <w:p w:rsidR="00B044B1" w:rsidRPr="00B044B1" w:rsidRDefault="00B044B1" w:rsidP="00B044B1">
      <w:pPr>
        <w:rPr>
          <w:lang w:val="es-CO"/>
        </w:rPr>
      </w:pPr>
    </w:p>
    <w:p w:rsidR="006B2283" w:rsidRDefault="006B2283" w:rsidP="006B2283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rFonts w:ascii="Franklin Gothic Book" w:hAnsi="Franklin Gothic Book"/>
          <w:b/>
          <w:noProof/>
          <w:sz w:val="20"/>
          <w:szCs w:val="20"/>
          <w:lang w:val="es-CO" w:eastAsia="es-CO"/>
        </w:rPr>
        <w:drawing>
          <wp:inline distT="0" distB="0" distL="0" distR="0">
            <wp:extent cx="5467350" cy="1219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04-26 at 5.29.38 P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52652" b="23092"/>
                    <a:stretch/>
                  </pic:blipFill>
                  <pic:spPr bwMode="auto">
                    <a:xfrm>
                      <a:off x="0" y="0"/>
                      <a:ext cx="54673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283" w:rsidRDefault="006B2283" w:rsidP="00BB73EE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</w:p>
    <w:p w:rsidR="006B2283" w:rsidRPr="006B2283" w:rsidRDefault="006B2283" w:rsidP="00BB73EE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</w:p>
    <w:p w:rsidR="006B6C1B" w:rsidRDefault="006B2283" w:rsidP="00B044B1">
      <w:pPr>
        <w:pStyle w:val="Ttulo3"/>
        <w:rPr>
          <w:lang w:val="es-CO"/>
        </w:rPr>
      </w:pPr>
      <w:bookmarkStart w:id="10" w:name="_Toc480996757"/>
      <w:r>
        <w:rPr>
          <w:lang w:val="es-CO"/>
        </w:rPr>
        <w:t>LISTADO DE PELICULAS</w:t>
      </w:r>
      <w:bookmarkEnd w:id="10"/>
    </w:p>
    <w:p w:rsidR="00B044B1" w:rsidRPr="00B044B1" w:rsidRDefault="00B044B1" w:rsidP="00B044B1">
      <w:pPr>
        <w:rPr>
          <w:lang w:val="es-CO"/>
        </w:rPr>
      </w:pPr>
    </w:p>
    <w:p w:rsidR="00B044B1" w:rsidRPr="00B044B1" w:rsidRDefault="00B044B1" w:rsidP="00B044B1">
      <w:pPr>
        <w:rPr>
          <w:lang w:val="es-CO"/>
        </w:rPr>
      </w:pPr>
      <w:r>
        <w:rPr>
          <w:lang w:val="es-CO"/>
        </w:rPr>
        <w:t xml:space="preserve">Muestras el listado de películas existentes en la aplicación </w:t>
      </w:r>
    </w:p>
    <w:p w:rsidR="006B2283" w:rsidRDefault="006B2283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6B2283" w:rsidRPr="006B2283" w:rsidRDefault="006B2283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rFonts w:ascii="Franklin Gothic Book" w:hAnsi="Franklin Gothic Book"/>
          <w:b/>
          <w:noProof/>
          <w:sz w:val="20"/>
          <w:szCs w:val="20"/>
          <w:lang w:val="es-CO" w:eastAsia="es-CO"/>
        </w:rPr>
        <w:drawing>
          <wp:inline distT="0" distB="0" distL="0" distR="0">
            <wp:extent cx="5457825" cy="771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7-04-26 at 5.36.02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62118" r="8276" b="20134"/>
                    <a:stretch/>
                  </pic:blipFill>
                  <pic:spPr bwMode="auto">
                    <a:xfrm>
                      <a:off x="0" y="0"/>
                      <a:ext cx="54578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C1B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6B2283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</w:p>
    <w:p w:rsidR="006B2283" w:rsidRDefault="006B2283" w:rsidP="00B044B1">
      <w:pPr>
        <w:pStyle w:val="Ttulo3"/>
        <w:rPr>
          <w:lang w:val="es-CO"/>
        </w:rPr>
      </w:pPr>
      <w:bookmarkStart w:id="11" w:name="_Toc480996758"/>
      <w:r>
        <w:rPr>
          <w:lang w:val="es-CO"/>
        </w:rPr>
        <w:t>AGREGAR PELICULA</w:t>
      </w:r>
      <w:bookmarkEnd w:id="11"/>
    </w:p>
    <w:p w:rsidR="006B2283" w:rsidRDefault="006B2283" w:rsidP="006B2283">
      <w:pPr>
        <w:spacing w:after="60"/>
        <w:rPr>
          <w:lang w:val="es-CO"/>
        </w:rPr>
      </w:pPr>
    </w:p>
    <w:p w:rsidR="00B044B1" w:rsidRDefault="00B044B1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lang w:val="es-CO"/>
        </w:rPr>
        <w:t>Esta opción nos permite agregar una película indicando el nombre,  los costos etc.</w:t>
      </w:r>
    </w:p>
    <w:p w:rsidR="006B2283" w:rsidRDefault="006B2283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rFonts w:ascii="Franklin Gothic Book" w:hAnsi="Franklin Gothic Book"/>
          <w:b/>
          <w:noProof/>
          <w:sz w:val="20"/>
          <w:szCs w:val="20"/>
          <w:lang w:val="es-CO" w:eastAsia="es-CO"/>
        </w:rPr>
        <w:drawing>
          <wp:inline distT="0" distB="0" distL="0" distR="0">
            <wp:extent cx="5410200" cy="1409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7-04-26 at 5.37.50 P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42003" r="4287" b="19839"/>
                    <a:stretch/>
                  </pic:blipFill>
                  <pic:spPr bwMode="auto">
                    <a:xfrm>
                      <a:off x="0" y="0"/>
                      <a:ext cx="54102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283" w:rsidRDefault="006B2283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6B2283" w:rsidRDefault="006B2283" w:rsidP="006B2283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</w:p>
    <w:p w:rsidR="00B044B1" w:rsidRDefault="00B044B1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B044B1" w:rsidRDefault="00B044B1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6B2283" w:rsidRDefault="006B2283" w:rsidP="00B044B1">
      <w:pPr>
        <w:pStyle w:val="Ttulo3"/>
        <w:rPr>
          <w:lang w:val="es-CO"/>
        </w:rPr>
      </w:pPr>
      <w:bookmarkStart w:id="12" w:name="_Toc480996759"/>
      <w:r>
        <w:rPr>
          <w:lang w:val="es-CO"/>
        </w:rPr>
        <w:t>ACTUALIZAR PELICULA</w:t>
      </w:r>
      <w:bookmarkEnd w:id="12"/>
    </w:p>
    <w:p w:rsidR="00B044B1" w:rsidRPr="00B044B1" w:rsidRDefault="00B044B1" w:rsidP="00B044B1">
      <w:pPr>
        <w:rPr>
          <w:lang w:val="es-CO"/>
        </w:rPr>
      </w:pPr>
      <w:r>
        <w:rPr>
          <w:lang w:val="es-CO"/>
        </w:rPr>
        <w:t>En esta opción  podemos actualizar los datos correspondientes a una película tales como nombre etc.</w:t>
      </w:r>
    </w:p>
    <w:p w:rsidR="00B044B1" w:rsidRDefault="00B044B1" w:rsidP="006B2283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6B6C1B" w:rsidRPr="00C02C12" w:rsidRDefault="006B6C1B" w:rsidP="00BB73EE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FE3656" w:rsidRDefault="00FE3656" w:rsidP="00B044B1">
      <w:pPr>
        <w:pStyle w:val="Ttulo2"/>
        <w:rPr>
          <w:lang w:val="es-CO"/>
        </w:rPr>
      </w:pPr>
      <w:bookmarkStart w:id="13" w:name="_Toc480996760"/>
      <w:r>
        <w:rPr>
          <w:lang w:val="es-CO"/>
        </w:rPr>
        <w:lastRenderedPageBreak/>
        <w:t>VENTAS</w:t>
      </w:r>
      <w:bookmarkEnd w:id="13"/>
    </w:p>
    <w:p w:rsidR="00FE3656" w:rsidRDefault="00FE3656" w:rsidP="00FE3656">
      <w:pPr>
        <w:spacing w:after="60"/>
        <w:ind w:left="90"/>
        <w:jc w:val="center"/>
        <w:rPr>
          <w:rFonts w:ascii="Franklin Gothic Book" w:hAnsi="Franklin Gothic Book"/>
          <w:b/>
          <w:sz w:val="20"/>
          <w:szCs w:val="20"/>
          <w:lang w:val="es-CO"/>
        </w:rPr>
      </w:pPr>
    </w:p>
    <w:p w:rsidR="005E27B6" w:rsidRDefault="005E27B6" w:rsidP="005E27B6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</w:p>
    <w:p w:rsidR="005E27B6" w:rsidRDefault="005E27B6" w:rsidP="005E27B6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  <w:r>
        <w:rPr>
          <w:rFonts w:ascii="Franklin Gothic Book" w:hAnsi="Franklin Gothic Book"/>
          <w:sz w:val="20"/>
          <w:szCs w:val="20"/>
          <w:lang w:val="es-CO"/>
        </w:rPr>
        <w:t>En este menú vemos las opciones disponibles para la parte</w:t>
      </w:r>
      <w:r>
        <w:rPr>
          <w:rFonts w:ascii="Franklin Gothic Book" w:hAnsi="Franklin Gothic Book"/>
          <w:sz w:val="20"/>
          <w:szCs w:val="20"/>
          <w:lang w:val="es-CO"/>
        </w:rPr>
        <w:t xml:space="preserve"> el módulo de ventas</w:t>
      </w:r>
    </w:p>
    <w:p w:rsidR="005E27B6" w:rsidRDefault="005E27B6" w:rsidP="00FE3656">
      <w:pPr>
        <w:spacing w:after="60"/>
        <w:ind w:left="90"/>
        <w:jc w:val="center"/>
        <w:rPr>
          <w:rFonts w:ascii="Franklin Gothic Book" w:hAnsi="Franklin Gothic Book"/>
          <w:b/>
          <w:sz w:val="20"/>
          <w:szCs w:val="20"/>
          <w:lang w:val="es-CO"/>
        </w:rPr>
      </w:pPr>
    </w:p>
    <w:p w:rsidR="001D136B" w:rsidRDefault="00FE3656" w:rsidP="001D136B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rFonts w:ascii="Franklin Gothic Book" w:hAnsi="Franklin Gothic Book"/>
          <w:b/>
          <w:noProof/>
          <w:sz w:val="20"/>
          <w:szCs w:val="20"/>
          <w:lang w:val="es-CO" w:eastAsia="es-CO"/>
        </w:rPr>
        <w:drawing>
          <wp:inline distT="0" distB="0" distL="0" distR="0">
            <wp:extent cx="5353050" cy="9429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7-04-26 at 5.45.15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36679" r="6281" b="48531"/>
                    <a:stretch/>
                  </pic:blipFill>
                  <pic:spPr bwMode="auto">
                    <a:xfrm>
                      <a:off x="0" y="0"/>
                      <a:ext cx="535305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7B6" w:rsidRDefault="005E27B6" w:rsidP="005E27B6">
      <w:pPr>
        <w:pStyle w:val="Ttulo3"/>
        <w:rPr>
          <w:lang w:val="es-CO"/>
        </w:rPr>
      </w:pPr>
    </w:p>
    <w:p w:rsidR="001D136B" w:rsidRDefault="001D136B" w:rsidP="005E27B6">
      <w:pPr>
        <w:pStyle w:val="Ttulo3"/>
        <w:rPr>
          <w:lang w:val="es-CO"/>
        </w:rPr>
      </w:pPr>
      <w:bookmarkStart w:id="14" w:name="_Toc480996761"/>
      <w:r>
        <w:rPr>
          <w:lang w:val="es-CO"/>
        </w:rPr>
        <w:t>LISTADO DE FACTURAS</w:t>
      </w:r>
      <w:bookmarkEnd w:id="14"/>
    </w:p>
    <w:p w:rsidR="001D136B" w:rsidRDefault="001D136B" w:rsidP="001D136B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</w:p>
    <w:p w:rsidR="005E27B6" w:rsidRDefault="005E27B6" w:rsidP="005E27B6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  <w:r>
        <w:rPr>
          <w:rFonts w:ascii="Franklin Gothic Book" w:hAnsi="Franklin Gothic Book"/>
          <w:sz w:val="20"/>
          <w:szCs w:val="20"/>
          <w:lang w:val="es-CO"/>
        </w:rPr>
        <w:t>En esta opción  vemos el listado con cada uno de sus detalles, fecha, hora,  monto usuario</w:t>
      </w:r>
    </w:p>
    <w:p w:rsidR="005E27B6" w:rsidRDefault="005E27B6" w:rsidP="001D136B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</w:p>
    <w:p w:rsidR="001D136B" w:rsidRDefault="001D136B" w:rsidP="001D136B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rFonts w:ascii="Franklin Gothic Book" w:hAnsi="Franklin Gothic Book"/>
          <w:b/>
          <w:noProof/>
          <w:sz w:val="20"/>
          <w:szCs w:val="20"/>
          <w:lang w:val="es-CO" w:eastAsia="es-CO"/>
        </w:rPr>
        <w:drawing>
          <wp:inline distT="0" distB="0" distL="0" distR="0">
            <wp:extent cx="5276850" cy="1390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7-04-26 at 5.45.15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50582" r="9272" b="19838"/>
                    <a:stretch/>
                  </pic:blipFill>
                  <pic:spPr bwMode="auto"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36B" w:rsidRDefault="001D136B" w:rsidP="001D136B">
      <w:pPr>
        <w:spacing w:after="60"/>
        <w:ind w:left="90"/>
        <w:rPr>
          <w:rFonts w:ascii="Franklin Gothic Book" w:hAnsi="Franklin Gothic Book"/>
          <w:b/>
          <w:sz w:val="20"/>
          <w:szCs w:val="20"/>
          <w:lang w:val="es-CO"/>
        </w:rPr>
      </w:pPr>
    </w:p>
    <w:p w:rsidR="001D136B" w:rsidRDefault="001D136B" w:rsidP="001D136B">
      <w:pPr>
        <w:spacing w:after="60"/>
        <w:ind w:left="90"/>
        <w:rPr>
          <w:rFonts w:ascii="Franklin Gothic Book" w:hAnsi="Franklin Gothic Book"/>
          <w:sz w:val="20"/>
          <w:szCs w:val="20"/>
          <w:lang w:val="es-CO"/>
        </w:rPr>
      </w:pPr>
    </w:p>
    <w:p w:rsidR="005B5D02" w:rsidRDefault="005B5D02" w:rsidP="005E27B6">
      <w:pPr>
        <w:pStyle w:val="Ttulo3"/>
        <w:rPr>
          <w:lang w:val="es-CO"/>
        </w:rPr>
      </w:pPr>
    </w:p>
    <w:p w:rsidR="005B5D02" w:rsidRDefault="005B5D02" w:rsidP="005E27B6">
      <w:pPr>
        <w:pStyle w:val="Ttulo3"/>
        <w:rPr>
          <w:b/>
          <w:lang w:val="es-CO"/>
        </w:rPr>
      </w:pPr>
      <w:bookmarkStart w:id="15" w:name="_Toc480996762"/>
      <w:r>
        <w:rPr>
          <w:b/>
          <w:lang w:val="es-CO"/>
        </w:rPr>
        <w:t>DETALLES DE FACTURA</w:t>
      </w:r>
      <w:bookmarkEnd w:id="15"/>
    </w:p>
    <w:p w:rsidR="005B5D02" w:rsidRDefault="005B5D02" w:rsidP="005B5D02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5E27B6" w:rsidRDefault="005E27B6" w:rsidP="005E27B6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  <w:r>
        <w:rPr>
          <w:rFonts w:ascii="Franklin Gothic Book" w:hAnsi="Franklin Gothic Book"/>
          <w:sz w:val="20"/>
          <w:szCs w:val="20"/>
          <w:lang w:val="es-CO"/>
        </w:rPr>
        <w:t>Vemos detalladamente cada uno de los aspectos de los usuarios</w:t>
      </w:r>
    </w:p>
    <w:p w:rsidR="005B5D02" w:rsidRDefault="005B5D02" w:rsidP="005B5D02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</w:p>
    <w:p w:rsidR="005B5D02" w:rsidRDefault="00212246" w:rsidP="005B5D02">
      <w:pPr>
        <w:spacing w:after="60"/>
        <w:rPr>
          <w:rFonts w:ascii="Franklin Gothic Book" w:hAnsi="Franklin Gothic Book"/>
          <w:b/>
          <w:sz w:val="20"/>
          <w:szCs w:val="20"/>
          <w:lang w:val="es-CO"/>
        </w:rPr>
      </w:pPr>
      <w:r>
        <w:rPr>
          <w:rFonts w:ascii="Franklin Gothic Book" w:hAnsi="Franklin Gothic Book"/>
          <w:b/>
          <w:noProof/>
          <w:sz w:val="20"/>
          <w:szCs w:val="20"/>
          <w:lang w:val="es-CO" w:eastAsia="es-CO"/>
        </w:rPr>
        <w:drawing>
          <wp:inline distT="0" distB="0" distL="0" distR="0">
            <wp:extent cx="5048250" cy="1238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7-04-26 at 5.46.58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50877" r="13426" b="20430"/>
                    <a:stretch/>
                  </pic:blipFill>
                  <pic:spPr bwMode="auto">
                    <a:xfrm>
                      <a:off x="0" y="0"/>
                      <a:ext cx="50482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246" w:rsidRDefault="00212246" w:rsidP="005B5D02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</w:p>
    <w:p w:rsidR="005E27B6" w:rsidRDefault="005E27B6" w:rsidP="005B5D02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</w:p>
    <w:p w:rsidR="00212246" w:rsidRPr="00212246" w:rsidRDefault="00212246" w:rsidP="005E27B6">
      <w:pPr>
        <w:pStyle w:val="Ttulo3"/>
        <w:rPr>
          <w:lang w:val="es-CO"/>
        </w:rPr>
      </w:pPr>
      <w:bookmarkStart w:id="16" w:name="_Toc480996763"/>
      <w:r>
        <w:rPr>
          <w:lang w:val="es-CO"/>
        </w:rPr>
        <w:t>VENTAS TOTALES DEL DIA</w:t>
      </w:r>
      <w:bookmarkEnd w:id="16"/>
    </w:p>
    <w:p w:rsidR="00212246" w:rsidRDefault="00212246" w:rsidP="005B5D02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</w:p>
    <w:p w:rsidR="005E27B6" w:rsidRDefault="005E27B6" w:rsidP="005B5D02">
      <w:pPr>
        <w:spacing w:after="60"/>
        <w:rPr>
          <w:rFonts w:ascii="Franklin Gothic Book" w:hAnsi="Franklin Gothic Book"/>
          <w:sz w:val="20"/>
          <w:szCs w:val="20"/>
          <w:lang w:val="es-CO"/>
        </w:rPr>
      </w:pPr>
      <w:r>
        <w:rPr>
          <w:rFonts w:ascii="Franklin Gothic Book" w:hAnsi="Franklin Gothic Book"/>
          <w:sz w:val="20"/>
          <w:szCs w:val="20"/>
          <w:lang w:val="es-CO"/>
        </w:rPr>
        <w:t>En esta opción ingresamos el  día la fecha y el año del reporte de ventas que queremos ver.</w:t>
      </w:r>
    </w:p>
    <w:p w:rsidR="00212246" w:rsidRPr="00212246" w:rsidRDefault="00212246" w:rsidP="005B5D02">
      <w:pPr>
        <w:spacing w:after="60"/>
        <w:rPr>
          <w:rFonts w:ascii="Franklin Gothic Book" w:hAnsi="Franklin Gothic Book"/>
          <w:sz w:val="20"/>
          <w:szCs w:val="20"/>
          <w:lang w:val="es-CO"/>
        </w:rPr>
        <w:sectPr w:rsidR="00212246" w:rsidRPr="00212246" w:rsidSect="00DA0088">
          <w:headerReference w:type="default" r:id="rId21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Franklin Gothic Book" w:hAnsi="Franklin Gothic Book"/>
          <w:noProof/>
          <w:sz w:val="20"/>
          <w:szCs w:val="20"/>
          <w:lang w:val="es-CO" w:eastAsia="es-CO"/>
        </w:rPr>
        <w:drawing>
          <wp:inline distT="0" distB="0" distL="0" distR="0">
            <wp:extent cx="4381500" cy="581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7-04-26 at 5.49.43 PM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33721" r="20738" b="48235"/>
                    <a:stretch/>
                  </pic:blipFill>
                  <pic:spPr bwMode="auto">
                    <a:xfrm>
                      <a:off x="0" y="0"/>
                      <a:ext cx="43815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C12" w:rsidRDefault="00C02C12" w:rsidP="00A2663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6B6C1B" w:rsidRDefault="006B6C1B" w:rsidP="00A2663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680B5D" w:rsidRDefault="00680B5D" w:rsidP="005E27B6">
      <w:pPr>
        <w:pStyle w:val="Ttulo2"/>
        <w:rPr>
          <w:lang w:val="es-CO"/>
        </w:rPr>
      </w:pPr>
      <w:bookmarkStart w:id="17" w:name="_Toc480996764"/>
      <w:r>
        <w:rPr>
          <w:lang w:val="es-CO"/>
        </w:rPr>
        <w:t>USUARIOS</w:t>
      </w:r>
      <w:bookmarkEnd w:id="17"/>
    </w:p>
    <w:p w:rsidR="005E27B6" w:rsidRDefault="005E27B6" w:rsidP="005E27B6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5E27B6" w:rsidRDefault="005E27B6" w:rsidP="005E27B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>Esta opción muestra la lista de opciones de usuario</w:t>
      </w:r>
    </w:p>
    <w:p w:rsidR="00680B5D" w:rsidRDefault="00680B5D" w:rsidP="00680B5D">
      <w:pPr>
        <w:spacing w:after="60"/>
        <w:ind w:right="1467"/>
        <w:jc w:val="center"/>
        <w:rPr>
          <w:rFonts w:ascii="Franklin Gothic Book" w:hAnsi="Franklin Gothic Book"/>
          <w:b/>
          <w:lang w:val="es-CO"/>
        </w:rPr>
      </w:pPr>
    </w:p>
    <w:p w:rsidR="00680B5D" w:rsidRDefault="00680B5D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732145" cy="125730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7-04-26 at 5.50.43 PM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08" b="34924"/>
                    <a:stretch/>
                  </pic:blipFill>
                  <pic:spPr bwMode="auto">
                    <a:xfrm>
                      <a:off x="0" y="0"/>
                      <a:ext cx="573214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B5D" w:rsidRDefault="00680B5D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680B5D" w:rsidRDefault="00680B5D" w:rsidP="005E27B6">
      <w:pPr>
        <w:pStyle w:val="Ttulo3"/>
        <w:rPr>
          <w:lang w:val="es-CO"/>
        </w:rPr>
      </w:pPr>
      <w:bookmarkStart w:id="18" w:name="_Toc480996765"/>
      <w:r>
        <w:rPr>
          <w:lang w:val="es-CO"/>
        </w:rPr>
        <w:t>LISTADO DE USUARIOS</w:t>
      </w:r>
      <w:bookmarkEnd w:id="18"/>
    </w:p>
    <w:p w:rsidR="005E27B6" w:rsidRDefault="005E27B6" w:rsidP="005E27B6">
      <w:pPr>
        <w:rPr>
          <w:lang w:val="es-CO"/>
        </w:rPr>
      </w:pPr>
    </w:p>
    <w:p w:rsidR="005E27B6" w:rsidRPr="00A22CB8" w:rsidRDefault="005E27B6" w:rsidP="005E27B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>Vemos la lista con sus usuarios detallando fecha, hora, correo</w:t>
      </w:r>
    </w:p>
    <w:p w:rsidR="00680B5D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486400" cy="733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7-04-26 at 5.50.43 PM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64780" r="1795" b="20134"/>
                    <a:stretch/>
                  </pic:blipFill>
                  <pic:spPr bwMode="auto">
                    <a:xfrm>
                      <a:off x="0" y="0"/>
                      <a:ext cx="54864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680B5D" w:rsidRDefault="00680B5D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680B5D" w:rsidRDefault="00680B5D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A22CB8" w:rsidRDefault="00A22CB8" w:rsidP="005E27B6">
      <w:pPr>
        <w:pStyle w:val="Ttulo3"/>
        <w:rPr>
          <w:lang w:val="es-CO"/>
        </w:rPr>
      </w:pPr>
      <w:bookmarkStart w:id="19" w:name="_Toc480996766"/>
      <w:r>
        <w:rPr>
          <w:lang w:val="es-CO"/>
        </w:rPr>
        <w:t>USUARIOS Y PUNTOS</w:t>
      </w:r>
      <w:bookmarkEnd w:id="19"/>
    </w:p>
    <w:p w:rsidR="005E27B6" w:rsidRDefault="005E27B6" w:rsidP="005E27B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>Observamos la lista de usuarios que están registrados con sus respectivos puntos</w:t>
      </w: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noProof/>
          <w:lang w:val="es-CO" w:eastAsia="es-CO"/>
        </w:rPr>
        <w:drawing>
          <wp:inline distT="0" distB="0" distL="0" distR="0" wp14:anchorId="042B0707" wp14:editId="01B95BCF">
            <wp:extent cx="4943475" cy="1057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7-04-26 at 5.52.58 PM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t="53835" r="10602" b="19838"/>
                    <a:stretch/>
                  </pic:blipFill>
                  <pic:spPr bwMode="auto">
                    <a:xfrm>
                      <a:off x="0" y="0"/>
                      <a:ext cx="49434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CB8" w:rsidRDefault="00A22CB8" w:rsidP="00A22CB8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A22CB8" w:rsidRDefault="00A22CB8" w:rsidP="005E27B6">
      <w:pPr>
        <w:pStyle w:val="Ttulo3"/>
        <w:rPr>
          <w:lang w:val="es-CO"/>
        </w:rPr>
      </w:pPr>
      <w:bookmarkStart w:id="20" w:name="_Toc480996767"/>
      <w:r>
        <w:rPr>
          <w:lang w:val="es-CO"/>
        </w:rPr>
        <w:t>CREAR USUARIO</w:t>
      </w:r>
      <w:bookmarkEnd w:id="20"/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5E27B6" w:rsidRPr="005E27B6" w:rsidRDefault="005E27B6" w:rsidP="00680B5D">
      <w:pPr>
        <w:spacing w:after="60"/>
        <w:ind w:right="1467"/>
        <w:rPr>
          <w:rFonts w:ascii="Franklin Gothic Book" w:hAnsi="Franklin Gothic Book"/>
          <w:lang w:val="es-CO"/>
        </w:rPr>
      </w:pPr>
      <w:r w:rsidRPr="005E27B6">
        <w:rPr>
          <w:rFonts w:ascii="Franklin Gothic Book" w:hAnsi="Franklin Gothic Book"/>
          <w:lang w:val="es-CO"/>
        </w:rPr>
        <w:t>Para crear un usuario indicamos nombre, cedula, tipo de usuario  correo electrónico y contraseña</w:t>
      </w:r>
    </w:p>
    <w:p w:rsidR="005E27B6" w:rsidRDefault="005E27B6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5E27B6" w:rsidRDefault="005E27B6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429250" cy="1781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7-04-26 at 5.55.57 P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25143" r="2792" b="20134"/>
                    <a:stretch/>
                  </pic:blipFill>
                  <pic:spPr bwMode="auto">
                    <a:xfrm>
                      <a:off x="0" y="0"/>
                      <a:ext cx="54292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CB8" w:rsidRDefault="00A22CB8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5E27B6" w:rsidRDefault="005E27B6" w:rsidP="005E27B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>Hemos creado un usuario exitosamente</w:t>
      </w: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Default="00EF3091" w:rsidP="00680B5D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EF3091" w:rsidRPr="005E27B6" w:rsidRDefault="009F3C4F" w:rsidP="005E27B6">
      <w:pPr>
        <w:pStyle w:val="Ttulo2"/>
        <w:rPr>
          <w:rStyle w:val="nfasissutil"/>
          <w:i w:val="0"/>
          <w:iCs w:val="0"/>
          <w:color w:val="2E74B5" w:themeColor="accent1" w:themeShade="BF"/>
        </w:rPr>
      </w:pPr>
      <w:r w:rsidRPr="005E27B6">
        <w:rPr>
          <w:rStyle w:val="nfasissutil"/>
          <w:i w:val="0"/>
          <w:iCs w:val="0"/>
          <w:color w:val="2E74B5" w:themeColor="accent1" w:themeShade="BF"/>
        </w:rPr>
        <w:lastRenderedPageBreak/>
        <w:t xml:space="preserve"> </w:t>
      </w:r>
      <w:bookmarkStart w:id="21" w:name="_Toc480996768"/>
      <w:r w:rsidR="00EF3091" w:rsidRPr="005E27B6">
        <w:rPr>
          <w:rStyle w:val="nfasissutil"/>
          <w:i w:val="0"/>
          <w:iCs w:val="0"/>
          <w:color w:val="2E74B5" w:themeColor="accent1" w:themeShade="BF"/>
        </w:rPr>
        <w:t>LOG USUARIO</w:t>
      </w:r>
      <w:bookmarkEnd w:id="21"/>
    </w:p>
    <w:p w:rsidR="007555E6" w:rsidRDefault="007555E6" w:rsidP="007555E6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55E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>Vemos las opciones para el menú Log usuario</w:t>
      </w:r>
    </w:p>
    <w:p w:rsidR="00EF3091" w:rsidRDefault="00EF3091" w:rsidP="00EF3091">
      <w:pPr>
        <w:spacing w:after="60"/>
        <w:ind w:right="1467"/>
        <w:jc w:val="center"/>
        <w:rPr>
          <w:rFonts w:ascii="Franklin Gothic Book" w:hAnsi="Franklin Gothic Book"/>
          <w:b/>
          <w:lang w:val="es-CO"/>
        </w:rPr>
      </w:pPr>
    </w:p>
    <w:p w:rsidR="00EF3091" w:rsidRDefault="00EF3091" w:rsidP="00EF3091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732145" cy="790575"/>
            <wp:effectExtent l="0" t="0" r="190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7-04-26 at 5.57.14 PM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16" b="34332"/>
                    <a:stretch/>
                  </pic:blipFill>
                  <pic:spPr bwMode="auto">
                    <a:xfrm>
                      <a:off x="0" y="0"/>
                      <a:ext cx="573214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4F" w:rsidRDefault="009F3C4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9F3C4F" w:rsidRDefault="009F3C4F" w:rsidP="007555E6">
      <w:pPr>
        <w:pStyle w:val="Ttulo3"/>
        <w:rPr>
          <w:lang w:val="es-CO"/>
        </w:rPr>
      </w:pPr>
      <w:bookmarkStart w:id="22" w:name="_Toc480996769"/>
      <w:r>
        <w:rPr>
          <w:lang w:val="es-CO"/>
        </w:rPr>
        <w:t>REPORTE</w:t>
      </w:r>
      <w:bookmarkEnd w:id="22"/>
    </w:p>
    <w:p w:rsidR="007555E6" w:rsidRDefault="007555E6" w:rsidP="007555E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 xml:space="preserve">Observamos el reporte de </w:t>
      </w:r>
      <w:r>
        <w:rPr>
          <w:rFonts w:ascii="Franklin Gothic Book" w:hAnsi="Franklin Gothic Book"/>
          <w:lang w:val="es-CO"/>
        </w:rPr>
        <w:t>usuario incluyendo un archivo.txt</w:t>
      </w:r>
    </w:p>
    <w:p w:rsidR="009F3C4F" w:rsidRDefault="009F3C4F" w:rsidP="00EF3091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9F3C4F" w:rsidRDefault="009F3C4F" w:rsidP="00EF3091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noProof/>
          <w:lang w:val="es-CO" w:eastAsia="es-CO"/>
        </w:rPr>
        <w:drawing>
          <wp:inline distT="0" distB="0" distL="0" distR="0">
            <wp:extent cx="5324475" cy="971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7-04-26 at 5.57.14 PM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72" r="10601" b="19838"/>
                    <a:stretch/>
                  </pic:blipFill>
                  <pic:spPr bwMode="auto">
                    <a:xfrm>
                      <a:off x="0" y="0"/>
                      <a:ext cx="53244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4F" w:rsidRDefault="009F3C4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9F3C4F" w:rsidRDefault="009F3C4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9F3C4F" w:rsidRDefault="009F3C4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EF3091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7563CF" w:rsidRDefault="007563CF" w:rsidP="007555E6">
      <w:pPr>
        <w:pStyle w:val="Ttulo1"/>
        <w:rPr>
          <w:lang w:val="es-CO"/>
        </w:rPr>
      </w:pPr>
    </w:p>
    <w:p w:rsidR="007563CF" w:rsidRDefault="007555E6" w:rsidP="007555E6">
      <w:pPr>
        <w:pStyle w:val="Ttulo1"/>
        <w:rPr>
          <w:b/>
          <w:lang w:val="es-CO"/>
        </w:rPr>
      </w:pPr>
      <w:bookmarkStart w:id="23" w:name="_Toc480996770"/>
      <w:r>
        <w:rPr>
          <w:b/>
          <w:lang w:val="es-CO"/>
        </w:rPr>
        <w:t xml:space="preserve">MENU </w:t>
      </w:r>
      <w:r w:rsidR="007563CF">
        <w:rPr>
          <w:b/>
          <w:lang w:val="es-CO"/>
        </w:rPr>
        <w:t>CLIENTE</w:t>
      </w:r>
      <w:bookmarkEnd w:id="23"/>
    </w:p>
    <w:p w:rsidR="007555E6" w:rsidRDefault="007555E6" w:rsidP="007555E6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55E6">
      <w:pPr>
        <w:spacing w:after="60"/>
        <w:ind w:right="1467"/>
        <w:rPr>
          <w:rFonts w:ascii="Franklin Gothic Book" w:hAnsi="Franklin Gothic Book"/>
          <w:lang w:val="es-CO"/>
        </w:rPr>
      </w:pPr>
      <w:r>
        <w:rPr>
          <w:rFonts w:ascii="Franklin Gothic Book" w:hAnsi="Franklin Gothic Book"/>
          <w:lang w:val="es-CO"/>
        </w:rPr>
        <w:t>Vemos el menú para la opción cliente</w:t>
      </w:r>
      <w:r>
        <w:rPr>
          <w:rFonts w:ascii="Franklin Gothic Book" w:hAnsi="Franklin Gothic Book"/>
          <w:lang w:val="es-CO"/>
        </w:rPr>
        <w:t xml:space="preserve"> digitamos el número de la opción a la que queremos ingresar </w:t>
      </w:r>
    </w:p>
    <w:p w:rsidR="007563CF" w:rsidRDefault="007563CF" w:rsidP="007563CF">
      <w:pPr>
        <w:spacing w:after="60"/>
        <w:ind w:right="1467"/>
        <w:jc w:val="center"/>
        <w:rPr>
          <w:rFonts w:ascii="Franklin Gothic Book" w:hAnsi="Franklin Gothic Book"/>
          <w:b/>
          <w:lang w:val="es-CO"/>
        </w:rPr>
      </w:pPr>
    </w:p>
    <w:p w:rsidR="007563CF" w:rsidRDefault="00380803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732145" cy="125730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7-04-26 at 5.58.12 PM.jpe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76" b="47348"/>
                    <a:stretch/>
                  </pic:blipFill>
                  <pic:spPr bwMode="auto">
                    <a:xfrm>
                      <a:off x="0" y="0"/>
                      <a:ext cx="573214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803" w:rsidRDefault="00380803" w:rsidP="007563CF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380803" w:rsidRDefault="00380803" w:rsidP="007555E6">
      <w:pPr>
        <w:pStyle w:val="Ttulo3"/>
        <w:rPr>
          <w:lang w:val="es-CO"/>
        </w:rPr>
      </w:pPr>
      <w:bookmarkStart w:id="24" w:name="_Toc480996771"/>
      <w:r>
        <w:rPr>
          <w:lang w:val="es-CO"/>
        </w:rPr>
        <w:t>COMPRAR PASE</w:t>
      </w:r>
      <w:bookmarkEnd w:id="24"/>
    </w:p>
    <w:p w:rsidR="007555E6" w:rsidRPr="007555E6" w:rsidRDefault="007555E6" w:rsidP="007555E6">
      <w:pPr>
        <w:rPr>
          <w:lang w:val="es-CO"/>
        </w:rPr>
      </w:pPr>
      <w:r>
        <w:rPr>
          <w:lang w:val="es-CO"/>
        </w:rPr>
        <w:t xml:space="preserve">Esta opción permite al cliente comprar su entrada al cinema, mostrando primero la lista de películas para elegirla. </w:t>
      </w:r>
    </w:p>
    <w:p w:rsidR="00380803" w:rsidRDefault="00380803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380803" w:rsidRDefault="00380803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732145" cy="971550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7-04-26 at 5.59.47 PM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85" b="39952"/>
                    <a:stretch/>
                  </pic:blipFill>
                  <pic:spPr bwMode="auto">
                    <a:xfrm>
                      <a:off x="0" y="0"/>
                      <a:ext cx="573214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803" w:rsidRDefault="00380803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380803" w:rsidRDefault="00380803" w:rsidP="007555E6">
      <w:pPr>
        <w:pStyle w:val="Ttulo3"/>
        <w:rPr>
          <w:lang w:val="es-CO"/>
        </w:rPr>
      </w:pPr>
      <w:bookmarkStart w:id="25" w:name="_Toc480996772"/>
      <w:r>
        <w:rPr>
          <w:lang w:val="es-CO"/>
        </w:rPr>
        <w:t>VER LISTA DE PELICULAS</w:t>
      </w:r>
      <w:bookmarkEnd w:id="25"/>
    </w:p>
    <w:p w:rsidR="007555E6" w:rsidRPr="007555E6" w:rsidRDefault="007555E6" w:rsidP="007555E6">
      <w:pPr>
        <w:rPr>
          <w:lang w:val="es-CO"/>
        </w:rPr>
      </w:pPr>
      <w:r>
        <w:rPr>
          <w:lang w:val="es-CO"/>
        </w:rPr>
        <w:t xml:space="preserve">El cliente puede consultar las películas disponibles para ver </w:t>
      </w:r>
    </w:p>
    <w:p w:rsidR="00380803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drawing>
          <wp:inline distT="0" distB="0" distL="0" distR="0">
            <wp:extent cx="5705475" cy="8191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7-04-26 at 5.59.47 PM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2" r="3124" b="20134"/>
                    <a:stretch/>
                  </pic:blipFill>
                  <pic:spPr bwMode="auto">
                    <a:xfrm>
                      <a:off x="0" y="0"/>
                      <a:ext cx="57054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7555E6" w:rsidRDefault="007555E6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2978CB" w:rsidRDefault="002978CB" w:rsidP="007555E6">
      <w:pPr>
        <w:pStyle w:val="Ttulo3"/>
        <w:rPr>
          <w:lang w:val="es-CO"/>
        </w:rPr>
      </w:pPr>
      <w:bookmarkStart w:id="26" w:name="_Toc480996773"/>
      <w:r>
        <w:rPr>
          <w:lang w:val="es-CO"/>
        </w:rPr>
        <w:t>SELECCIONAR PELICULA</w:t>
      </w:r>
      <w:bookmarkEnd w:id="26"/>
    </w:p>
    <w:p w:rsidR="007555E6" w:rsidRPr="007555E6" w:rsidRDefault="007555E6" w:rsidP="007563CF">
      <w:pPr>
        <w:spacing w:after="60"/>
        <w:ind w:right="1467"/>
        <w:rPr>
          <w:rFonts w:ascii="Franklin Gothic Book" w:hAnsi="Franklin Gothic Book"/>
          <w:lang w:val="es-CO"/>
        </w:rPr>
      </w:pPr>
      <w:r w:rsidRPr="007555E6">
        <w:rPr>
          <w:rFonts w:ascii="Franklin Gothic Book" w:hAnsi="Franklin Gothic Book"/>
          <w:lang w:val="es-CO"/>
        </w:rPr>
        <w:t>En esta opción el cliente selecciona la película que desea ver</w:t>
      </w:r>
    </w:p>
    <w:p w:rsidR="007555E6" w:rsidRPr="007555E6" w:rsidRDefault="007555E6" w:rsidP="007563CF">
      <w:pPr>
        <w:spacing w:after="60"/>
        <w:ind w:right="1467"/>
        <w:rPr>
          <w:rFonts w:ascii="Franklin Gothic Book" w:hAnsi="Franklin Gothic Book"/>
          <w:lang w:val="es-CO"/>
        </w:rPr>
      </w:pP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  <w:r>
        <w:rPr>
          <w:rFonts w:ascii="Franklin Gothic Book" w:hAnsi="Franklin Gothic Book"/>
          <w:b/>
          <w:noProof/>
          <w:lang w:val="es-CO" w:eastAsia="es-CO"/>
        </w:rPr>
        <w:lastRenderedPageBreak/>
        <w:drawing>
          <wp:inline distT="0" distB="0" distL="0" distR="0">
            <wp:extent cx="5732145" cy="1857375"/>
            <wp:effectExtent l="0" t="0" r="190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17-04-26 at 6.01.42 PM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05" b="19543"/>
                    <a:stretch/>
                  </pic:blipFill>
                  <pic:spPr bwMode="auto">
                    <a:xfrm>
                      <a:off x="0" y="0"/>
                      <a:ext cx="573214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p w:rsidR="002978CB" w:rsidRDefault="002978CB" w:rsidP="007563CF">
      <w:pPr>
        <w:spacing w:after="60"/>
        <w:ind w:right="1467"/>
        <w:rPr>
          <w:rFonts w:ascii="Franklin Gothic Book" w:hAnsi="Franklin Gothic Book"/>
          <w:b/>
          <w:lang w:val="es-CO"/>
        </w:rPr>
      </w:pPr>
    </w:p>
    <w:sectPr w:rsidR="002978CB" w:rsidSect="00CB2EC1">
      <w:type w:val="continuous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6C2C" w:rsidRDefault="00AE6C2C" w:rsidP="002C5718">
      <w:pPr>
        <w:spacing w:after="0" w:line="240" w:lineRule="auto"/>
      </w:pPr>
      <w:r>
        <w:separator/>
      </w:r>
    </w:p>
  </w:endnote>
  <w:endnote w:type="continuationSeparator" w:id="0">
    <w:p w:rsidR="00AE6C2C" w:rsidRDefault="00AE6C2C" w:rsidP="002C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6C2C" w:rsidRDefault="00AE6C2C" w:rsidP="002C5718">
      <w:pPr>
        <w:spacing w:after="0" w:line="240" w:lineRule="auto"/>
      </w:pPr>
      <w:r>
        <w:separator/>
      </w:r>
    </w:p>
  </w:footnote>
  <w:footnote w:type="continuationSeparator" w:id="0">
    <w:p w:rsidR="00AE6C2C" w:rsidRDefault="00AE6C2C" w:rsidP="002C5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457" w:rsidRDefault="00827457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8240" behindDoc="1" locked="0" layoutInCell="1" allowOverlap="1" wp14:anchorId="17821E94" wp14:editId="75DBE50F">
          <wp:simplePos x="0" y="0"/>
          <wp:positionH relativeFrom="page">
            <wp:align>right</wp:align>
          </wp:positionH>
          <wp:positionV relativeFrom="page">
            <wp:align>center</wp:align>
          </wp:positionV>
          <wp:extent cx="1524000" cy="10678160"/>
          <wp:effectExtent l="0" t="0" r="0" b="889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9078"/>
                  <a:stretch/>
                </pic:blipFill>
                <pic:spPr bwMode="auto">
                  <a:xfrm>
                    <a:off x="0" y="0"/>
                    <a:ext cx="1524290" cy="106801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1526F"/>
    <w:multiLevelType w:val="hybridMultilevel"/>
    <w:tmpl w:val="491E52B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B7F"/>
    <w:multiLevelType w:val="hybridMultilevel"/>
    <w:tmpl w:val="749AA2CA"/>
    <w:lvl w:ilvl="0" w:tplc="38B609BA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D274FD9"/>
    <w:multiLevelType w:val="hybridMultilevel"/>
    <w:tmpl w:val="FC64304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7D0A3A0">
      <w:numFmt w:val="bullet"/>
      <w:lvlText w:val=""/>
      <w:lvlJc w:val="left"/>
      <w:pPr>
        <w:ind w:left="1512" w:hanging="432"/>
      </w:pPr>
      <w:rPr>
        <w:rFonts w:ascii="Symbol" w:eastAsia="Times New Roman" w:hAnsi="Symbol" w:cs="Arial" w:hint="default"/>
        <w:sz w:val="24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306E9"/>
    <w:multiLevelType w:val="hybridMultilevel"/>
    <w:tmpl w:val="FC6C3F7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4A03F8"/>
    <w:multiLevelType w:val="hybridMultilevel"/>
    <w:tmpl w:val="DB4C749E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A10CAC"/>
    <w:multiLevelType w:val="hybridMultilevel"/>
    <w:tmpl w:val="A2DA0B6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C408A"/>
    <w:multiLevelType w:val="hybridMultilevel"/>
    <w:tmpl w:val="83D6377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35697"/>
    <w:multiLevelType w:val="hybridMultilevel"/>
    <w:tmpl w:val="373A0CB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0C0171"/>
    <w:multiLevelType w:val="hybridMultilevel"/>
    <w:tmpl w:val="DA188D2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70835"/>
    <w:multiLevelType w:val="hybridMultilevel"/>
    <w:tmpl w:val="00307C7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0D5"/>
    <w:rsid w:val="000D6A5E"/>
    <w:rsid w:val="00130DB8"/>
    <w:rsid w:val="001C6954"/>
    <w:rsid w:val="001D136B"/>
    <w:rsid w:val="001D4D00"/>
    <w:rsid w:val="001D5E85"/>
    <w:rsid w:val="00212246"/>
    <w:rsid w:val="00255426"/>
    <w:rsid w:val="002978CB"/>
    <w:rsid w:val="002C5718"/>
    <w:rsid w:val="00363F99"/>
    <w:rsid w:val="00380803"/>
    <w:rsid w:val="003F3C7F"/>
    <w:rsid w:val="00423450"/>
    <w:rsid w:val="00475CAA"/>
    <w:rsid w:val="004A63E5"/>
    <w:rsid w:val="004C1DC1"/>
    <w:rsid w:val="004D600F"/>
    <w:rsid w:val="005A3F0F"/>
    <w:rsid w:val="005B5D02"/>
    <w:rsid w:val="005C2A45"/>
    <w:rsid w:val="005E27B6"/>
    <w:rsid w:val="006410D5"/>
    <w:rsid w:val="00680B5D"/>
    <w:rsid w:val="006A319B"/>
    <w:rsid w:val="006A615B"/>
    <w:rsid w:val="006B2283"/>
    <w:rsid w:val="006B6C1B"/>
    <w:rsid w:val="00742157"/>
    <w:rsid w:val="007555E6"/>
    <w:rsid w:val="007563CF"/>
    <w:rsid w:val="00782C81"/>
    <w:rsid w:val="00784F17"/>
    <w:rsid w:val="00793706"/>
    <w:rsid w:val="007A4F72"/>
    <w:rsid w:val="007B61BF"/>
    <w:rsid w:val="008171FE"/>
    <w:rsid w:val="00827457"/>
    <w:rsid w:val="00833BD3"/>
    <w:rsid w:val="00841BC6"/>
    <w:rsid w:val="00853DD3"/>
    <w:rsid w:val="008D367B"/>
    <w:rsid w:val="008F496A"/>
    <w:rsid w:val="00935CA2"/>
    <w:rsid w:val="00976880"/>
    <w:rsid w:val="0099231C"/>
    <w:rsid w:val="009E6092"/>
    <w:rsid w:val="009F3C4F"/>
    <w:rsid w:val="00A11478"/>
    <w:rsid w:val="00A16BC3"/>
    <w:rsid w:val="00A229F8"/>
    <w:rsid w:val="00A22CB8"/>
    <w:rsid w:val="00A2663D"/>
    <w:rsid w:val="00A43131"/>
    <w:rsid w:val="00A9109F"/>
    <w:rsid w:val="00AE6C2C"/>
    <w:rsid w:val="00B044B1"/>
    <w:rsid w:val="00B06718"/>
    <w:rsid w:val="00B92352"/>
    <w:rsid w:val="00B95698"/>
    <w:rsid w:val="00BA7D47"/>
    <w:rsid w:val="00BB450E"/>
    <w:rsid w:val="00BB73EE"/>
    <w:rsid w:val="00C01D72"/>
    <w:rsid w:val="00C01E88"/>
    <w:rsid w:val="00C02C12"/>
    <w:rsid w:val="00C33BCC"/>
    <w:rsid w:val="00CB2EC1"/>
    <w:rsid w:val="00D042A1"/>
    <w:rsid w:val="00D33A13"/>
    <w:rsid w:val="00D46164"/>
    <w:rsid w:val="00D64755"/>
    <w:rsid w:val="00DA0088"/>
    <w:rsid w:val="00E638A6"/>
    <w:rsid w:val="00E77DC5"/>
    <w:rsid w:val="00EB54D4"/>
    <w:rsid w:val="00EC0AE8"/>
    <w:rsid w:val="00ED34D6"/>
    <w:rsid w:val="00ED55D5"/>
    <w:rsid w:val="00EF3091"/>
    <w:rsid w:val="00EF6966"/>
    <w:rsid w:val="00FE3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03763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2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6C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2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229F8"/>
    <w:rPr>
      <w:color w:val="808080"/>
    </w:rPr>
  </w:style>
  <w:style w:type="table" w:styleId="Tablaconcuadrcula">
    <w:name w:val="Table Grid"/>
    <w:basedOn w:val="Tablanormal"/>
    <w:uiPriority w:val="39"/>
    <w:rsid w:val="00784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C2A45"/>
    <w:pPr>
      <w:ind w:left="720"/>
      <w:contextualSpacing/>
    </w:pPr>
  </w:style>
  <w:style w:type="character" w:customStyle="1" w:styleId="shorttext">
    <w:name w:val="short_text"/>
    <w:basedOn w:val="Fuentedeprrafopredeter"/>
    <w:rsid w:val="00E77DC5"/>
  </w:style>
  <w:style w:type="character" w:customStyle="1" w:styleId="hps">
    <w:name w:val="hps"/>
    <w:basedOn w:val="Fuentedeprrafopredeter"/>
    <w:rsid w:val="00E77DC5"/>
  </w:style>
  <w:style w:type="paragraph" w:styleId="Encabezado">
    <w:name w:val="header"/>
    <w:basedOn w:val="Normal"/>
    <w:link w:val="EncabezadoCar"/>
    <w:uiPriority w:val="99"/>
    <w:unhideWhenUsed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5718"/>
    <w:rPr>
      <w:lang w:val="de-DE"/>
    </w:rPr>
  </w:style>
  <w:style w:type="paragraph" w:styleId="Piedepgina">
    <w:name w:val="footer"/>
    <w:basedOn w:val="Normal"/>
    <w:link w:val="PiedepginaCar"/>
    <w:uiPriority w:val="99"/>
    <w:unhideWhenUsed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5718"/>
    <w:rPr>
      <w:lang w:val="de-D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478"/>
    <w:rPr>
      <w:rFonts w:ascii="Tahoma" w:hAnsi="Tahoma" w:cs="Tahoma"/>
      <w:sz w:val="16"/>
      <w:szCs w:val="16"/>
      <w:lang w:val="de-DE"/>
    </w:rPr>
  </w:style>
  <w:style w:type="paragraph" w:styleId="Saludo">
    <w:name w:val="Salutation"/>
    <w:basedOn w:val="Sangranormal"/>
    <w:next w:val="Normal"/>
    <w:link w:val="SaludoCar"/>
    <w:uiPriority w:val="4"/>
    <w:unhideWhenUsed/>
    <w:qFormat/>
    <w:rsid w:val="006A319B"/>
    <w:pPr>
      <w:spacing w:after="200" w:line="276" w:lineRule="auto"/>
      <w:ind w:left="0"/>
    </w:pPr>
    <w:rPr>
      <w:rFonts w:eastAsiaTheme="minorEastAsia" w:cstheme="minorHAnsi"/>
      <w:b/>
      <w:color w:val="323E4F" w:themeColor="text2" w:themeShade="BF"/>
      <w:sz w:val="20"/>
      <w:szCs w:val="20"/>
      <w:lang w:eastAsia="ja-JP"/>
    </w:rPr>
  </w:style>
  <w:style w:type="character" w:customStyle="1" w:styleId="SaludoCar">
    <w:name w:val="Saludo Car"/>
    <w:basedOn w:val="Fuentedeprrafopredeter"/>
    <w:link w:val="Saludo"/>
    <w:uiPriority w:val="4"/>
    <w:rsid w:val="006A319B"/>
    <w:rPr>
      <w:rFonts w:eastAsiaTheme="minorEastAsia" w:cstheme="minorHAnsi"/>
      <w:b/>
      <w:color w:val="323E4F" w:themeColor="text2" w:themeShade="BF"/>
      <w:sz w:val="20"/>
      <w:szCs w:val="20"/>
      <w:lang w:val="de-DE" w:eastAsia="ja-JP"/>
    </w:rPr>
  </w:style>
  <w:style w:type="paragraph" w:styleId="Sangranormal">
    <w:name w:val="Normal Indent"/>
    <w:basedOn w:val="Normal"/>
    <w:uiPriority w:val="99"/>
    <w:semiHidden/>
    <w:unhideWhenUsed/>
    <w:rsid w:val="006A319B"/>
    <w:pPr>
      <w:ind w:left="708"/>
    </w:pPr>
  </w:style>
  <w:style w:type="paragraph" w:styleId="Puesto">
    <w:name w:val="Title"/>
    <w:basedOn w:val="Normal"/>
    <w:next w:val="Normal"/>
    <w:link w:val="PuestoCar"/>
    <w:uiPriority w:val="10"/>
    <w:qFormat/>
    <w:rsid w:val="006410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41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uentedeprrafopredeter"/>
    <w:rsid w:val="006410D5"/>
  </w:style>
  <w:style w:type="character" w:customStyle="1" w:styleId="Ttulo1Car">
    <w:name w:val="Título 1 Car"/>
    <w:basedOn w:val="Fuentedeprrafopredeter"/>
    <w:link w:val="Ttulo1"/>
    <w:uiPriority w:val="9"/>
    <w:rsid w:val="00C02C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C02C12"/>
    <w:pPr>
      <w:outlineLvl w:val="9"/>
    </w:pPr>
    <w:rPr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C02C12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02C12"/>
    <w:pPr>
      <w:spacing w:after="100"/>
    </w:pPr>
    <w:rPr>
      <w:rFonts w:eastAsiaTheme="minorEastAsia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C02C12"/>
    <w:pPr>
      <w:spacing w:after="100"/>
      <w:ind w:left="440"/>
    </w:pPr>
    <w:rPr>
      <w:rFonts w:eastAsiaTheme="minorEastAsia" w:cs="Times New Roman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C02C1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B6C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rmalboldchar">
    <w:name w:val="normalboldchar"/>
    <w:basedOn w:val="Fuentedeprrafopredeter"/>
    <w:rsid w:val="006B6C1B"/>
  </w:style>
  <w:style w:type="character" w:customStyle="1" w:styleId="Ttulo3Car">
    <w:name w:val="Título 3 Car"/>
    <w:basedOn w:val="Fuentedeprrafopredeter"/>
    <w:link w:val="Ttulo3"/>
    <w:uiPriority w:val="9"/>
    <w:rsid w:val="00B923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D5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nfasissutil">
    <w:name w:val="Subtle Emphasis"/>
    <w:basedOn w:val="Fuentedeprrafopredeter"/>
    <w:uiPriority w:val="19"/>
    <w:qFormat/>
    <w:rsid w:val="005E27B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viana\AppData\Roaming\Microsoft\Plantillas\Carta%20de%20negocios%20(dise&#241;o%20de%20bosque%20verd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4F64D4EE3CD4AA9A64B2DEA42204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45E91-962B-4E26-99DA-17912C2A6A4A}"/>
      </w:docPartPr>
      <w:docPartBody>
        <w:p w:rsidR="00000000" w:rsidRDefault="00B4558B">
          <w:pPr>
            <w:pStyle w:val="44F64D4EE3CD4AA9A64B2DEA42204F01"/>
          </w:pPr>
          <w:r w:rsidRPr="00DE38D5">
            <w:rPr>
              <w:rStyle w:val="Textodelmarcadordeposicin"/>
              <w:lang w:bidi="es-ES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168"/>
    <w:rsid w:val="00B4558B"/>
    <w:rsid w:val="00C92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6784B01FF3AD43788FD3AD6373F8C55F">
    <w:name w:val="6784B01FF3AD43788FD3AD6373F8C55F"/>
  </w:style>
  <w:style w:type="paragraph" w:customStyle="1" w:styleId="44F64D4EE3CD4AA9A64B2DEA42204F01">
    <w:name w:val="44F64D4EE3CD4AA9A64B2DEA42204F01"/>
  </w:style>
  <w:style w:type="paragraph" w:customStyle="1" w:styleId="8C1AF7531105441AAE8AFC15521AAC8D">
    <w:name w:val="8C1AF7531105441AAE8AFC15521AAC8D"/>
  </w:style>
  <w:style w:type="paragraph" w:customStyle="1" w:styleId="3B142745750F447E8D521E3D3E8B89A2">
    <w:name w:val="3B142745750F447E8D521E3D3E8B89A2"/>
  </w:style>
  <w:style w:type="paragraph" w:customStyle="1" w:styleId="E5D816E204B14A2EBDE0612F603DF4C7">
    <w:name w:val="E5D816E204B14A2EBDE0612F603DF4C7"/>
  </w:style>
  <w:style w:type="paragraph" w:customStyle="1" w:styleId="B508D080CB364ABAAA3815BE33780730">
    <w:name w:val="B508D080CB364ABAAA3815BE33780730"/>
  </w:style>
  <w:style w:type="paragraph" w:customStyle="1" w:styleId="C46EAAA9C3A841ED8BA3B5725F18FD1D">
    <w:name w:val="C46EAAA9C3A841ED8BA3B5725F18FD1D"/>
  </w:style>
  <w:style w:type="paragraph" w:customStyle="1" w:styleId="B3452A49A6BF40429DAC8C879B0CA708">
    <w:name w:val="B3452A49A6BF40429DAC8C879B0CA708"/>
    <w:rsid w:val="00C92168"/>
  </w:style>
  <w:style w:type="paragraph" w:customStyle="1" w:styleId="0BA5897C69EC4A23A4366470A33DE016">
    <w:name w:val="0BA5897C69EC4A23A4366470A33DE016"/>
    <w:rsid w:val="00C92168"/>
  </w:style>
  <w:style w:type="paragraph" w:customStyle="1" w:styleId="8A66EA40602A4F3DA416BA7CE2464FC3">
    <w:name w:val="8A66EA40602A4F3DA416BA7CE2464FC3"/>
    <w:rsid w:val="00C921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E713C-6B63-4F5A-9CAB-0154BD192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negocios (diseño de bosque verde)</Template>
  <TotalTime>0</TotalTime>
  <Pages>15</Pages>
  <Words>993</Words>
  <Characters>5467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6448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2017-04-26T20:17:00Z</dcterms:created>
  <dcterms:modified xsi:type="dcterms:W3CDTF">2017-04-27T00:03:00Z</dcterms:modified>
</cp:coreProperties>
</file>